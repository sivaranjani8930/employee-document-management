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85FD" w14:textId="5E50B17E" w:rsidR="00100DD3" w:rsidRPr="00AC14A6" w:rsidRDefault="00D25AB6" w:rsidP="008A639F">
      <w:pPr>
        <w:rPr>
          <w:color w:val="auto"/>
        </w:rPr>
      </w:pPr>
      <w:r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0" wp14:anchorId="73DF6A27" wp14:editId="36A9FD41">
                <wp:simplePos x="0" y="0"/>
                <wp:positionH relativeFrom="column">
                  <wp:posOffset>-2015778</wp:posOffset>
                </wp:positionH>
                <wp:positionV relativeFrom="paragraph">
                  <wp:posOffset>0</wp:posOffset>
                </wp:positionV>
                <wp:extent cx="1259840" cy="1119505"/>
                <wp:effectExtent l="0" t="0" r="1651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119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2D844" w14:textId="23C1EF61" w:rsidR="00D25AB6" w:rsidRPr="00BA0FB2" w:rsidRDefault="00142E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A0FB2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5D527B8" wp14:editId="54601F5C">
                                  <wp:extent cx="1059180" cy="1126721"/>
                                  <wp:effectExtent l="0" t="0" r="7620" b="0"/>
                                  <wp:docPr id="26755387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0242" cy="11384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F6A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8.7pt;margin-top:0;width:99.2pt;height:88.1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" o:allowoverlap="f">
                <v:textbox>
                  <w:txbxContent>
                    <w:p w14:paraId="7F92D844" w14:textId="23C1EF61" w:rsidR="00D25AB6" w:rsidRPr="00BA0FB2" w:rsidRDefault="00142E3D">
                      <w:pPr>
                        <w:rPr>
                          <w:b/>
                          <w:bCs/>
                        </w:rPr>
                      </w:pPr>
                      <w:r w:rsidRPr="00BA0FB2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5D527B8" wp14:editId="54601F5C">
                            <wp:extent cx="1059180" cy="1126721"/>
                            <wp:effectExtent l="0" t="0" r="7620" b="0"/>
                            <wp:docPr id="26755387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0242" cy="11384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D0B"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3" behindDoc="0" locked="1" layoutInCell="1" allowOverlap="1" wp14:anchorId="42346923" wp14:editId="463A62E4">
                <wp:simplePos x="0" y="0"/>
                <wp:positionH relativeFrom="page">
                  <wp:posOffset>177165</wp:posOffset>
                </wp:positionH>
                <wp:positionV relativeFrom="page">
                  <wp:posOffset>3950335</wp:posOffset>
                </wp:positionV>
                <wp:extent cx="2159000" cy="170688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70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2E797" w14:textId="150D4A1F" w:rsidR="00C949CF" w:rsidRPr="00FC3296" w:rsidRDefault="00C949CF" w:rsidP="00C7612E">
                            <w:pPr>
                              <w:pStyle w:val="Heading2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FC3296">
                              <w:rPr>
                                <w:color w:val="000000" w:themeColor="text1"/>
                                <w:szCs w:val="22"/>
                              </w:rPr>
                              <w:t>Languages</w:t>
                            </w:r>
                          </w:p>
                          <w:p w14:paraId="3F51DC82" w14:textId="77777777" w:rsidR="00C949CF" w:rsidRDefault="00094721" w:rsidP="00C7612E">
                            <w:pPr>
                              <w:pStyle w:val="Sidepanelinfo"/>
                              <w:rPr>
                                <w:szCs w:val="22"/>
                              </w:rPr>
                            </w:pPr>
                            <w:r w:rsidRPr="00094721">
                              <w:rPr>
                                <w:szCs w:val="22"/>
                              </w:rPr>
                              <w:t>English</w:t>
                            </w:r>
                          </w:p>
                          <w:p w14:paraId="7D50BCDA" w14:textId="5E41485F" w:rsidR="00F03088" w:rsidRDefault="00094721" w:rsidP="00A13CD4">
                            <w:pPr>
                              <w:pStyle w:val="Sidepanelinfo"/>
                              <w:spacing w:line="360" w:lineRule="auto"/>
                              <w:rPr>
                                <w:szCs w:val="22"/>
                              </w:rPr>
                            </w:pPr>
                            <w:r w:rsidRPr="00094721">
                              <w:rPr>
                                <w:szCs w:val="22"/>
                              </w:rPr>
                              <w:t>Tamil</w:t>
                            </w:r>
                          </w:p>
                          <w:p w14:paraId="67A4EC12" w14:textId="7D599ED6" w:rsidR="00F03088" w:rsidRPr="00137ADE" w:rsidRDefault="009A739F" w:rsidP="00C7612E">
                            <w:pPr>
                              <w:pStyle w:val="Contactinf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739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DOMAIN KNOWLEDGE</w:t>
                            </w:r>
                          </w:p>
                          <w:p w14:paraId="1C3B56C9" w14:textId="2AC5218D" w:rsidR="00C949CF" w:rsidRDefault="00C949CF" w:rsidP="00C7612E">
                            <w:pPr>
                              <w:pStyle w:val="Sidepanelinfo"/>
                              <w:jc w:val="left"/>
                              <w:rPr>
                                <w:szCs w:val="22"/>
                              </w:rPr>
                            </w:pPr>
                            <w:r w:rsidRPr="00C949CF">
                              <w:rPr>
                                <w:szCs w:val="22"/>
                              </w:rPr>
                              <w:t>Cloud computing </w:t>
                            </w:r>
                          </w:p>
                          <w:p w14:paraId="7872EF5C" w14:textId="27FABF88" w:rsidR="00C949CF" w:rsidRDefault="00C949CF" w:rsidP="00C7612E">
                            <w:pPr>
                              <w:pStyle w:val="Sidepanelinfo"/>
                              <w:jc w:val="left"/>
                              <w:rPr>
                                <w:szCs w:val="22"/>
                              </w:rPr>
                            </w:pPr>
                            <w:r w:rsidRPr="00C949CF">
                              <w:rPr>
                                <w:szCs w:val="22"/>
                              </w:rPr>
                              <w:t>Advance database Management </w:t>
                            </w:r>
                          </w:p>
                          <w:p w14:paraId="6A6D8103" w14:textId="599292EE" w:rsidR="00C949CF" w:rsidRPr="005B2BBC" w:rsidRDefault="00C949CF" w:rsidP="00C7612E">
                            <w:pPr>
                              <w:pStyle w:val="Sidepanelinfo"/>
                              <w:jc w:val="left"/>
                              <w:rPr>
                                <w:szCs w:val="22"/>
                              </w:rPr>
                            </w:pPr>
                            <w:r w:rsidRPr="00C949CF">
                              <w:rPr>
                                <w:szCs w:val="22"/>
                              </w:rPr>
                              <w:t>Web development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6923" id="_x0000_s1027" type="#_x0000_t202" style="position:absolute;left:0;text-align:left;margin-left:13.95pt;margin-top:311.05pt;width:170pt;height:134.4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" filled="f" stroked="f">
                <v:textbox>
                  <w:txbxContent>
                    <w:p w14:paraId="7792E797" w14:textId="150D4A1F" w:rsidR="00C949CF" w:rsidRPr="00FC3296" w:rsidRDefault="00C949CF" w:rsidP="00C7612E">
                      <w:pPr>
                        <w:pStyle w:val="Heading2"/>
                        <w:rPr>
                          <w:color w:val="000000" w:themeColor="text1"/>
                          <w:szCs w:val="22"/>
                        </w:rPr>
                      </w:pPr>
                      <w:r w:rsidRPr="00FC3296">
                        <w:rPr>
                          <w:color w:val="000000" w:themeColor="text1"/>
                          <w:szCs w:val="22"/>
                        </w:rPr>
                        <w:t>Languages</w:t>
                      </w:r>
                    </w:p>
                    <w:p w14:paraId="3F51DC82" w14:textId="77777777" w:rsidR="00C949CF" w:rsidRDefault="00094721" w:rsidP="00C7612E">
                      <w:pPr>
                        <w:pStyle w:val="Sidepanelinfo"/>
                        <w:rPr>
                          <w:szCs w:val="22"/>
                        </w:rPr>
                      </w:pPr>
                      <w:r w:rsidRPr="00094721">
                        <w:rPr>
                          <w:szCs w:val="22"/>
                        </w:rPr>
                        <w:t>English</w:t>
                      </w:r>
                    </w:p>
                    <w:p w14:paraId="7D50BCDA" w14:textId="5E41485F" w:rsidR="00F03088" w:rsidRDefault="00094721" w:rsidP="00A13CD4">
                      <w:pPr>
                        <w:pStyle w:val="Sidepanelinfo"/>
                        <w:spacing w:line="360" w:lineRule="auto"/>
                        <w:rPr>
                          <w:szCs w:val="22"/>
                        </w:rPr>
                      </w:pPr>
                      <w:r w:rsidRPr="00094721">
                        <w:rPr>
                          <w:szCs w:val="22"/>
                        </w:rPr>
                        <w:t>Tamil</w:t>
                      </w:r>
                    </w:p>
                    <w:p w14:paraId="67A4EC12" w14:textId="7D599ED6" w:rsidR="00F03088" w:rsidRPr="00137ADE" w:rsidRDefault="009A739F" w:rsidP="00C7612E">
                      <w:pPr>
                        <w:pStyle w:val="Contactinf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739F">
                        <w:rPr>
                          <w:b/>
                          <w:bCs/>
                          <w:sz w:val="28"/>
                          <w:szCs w:val="28"/>
                        </w:rPr>
                        <w:t>DOMAIN KNOWLEDGE</w:t>
                      </w:r>
                    </w:p>
                    <w:p w14:paraId="1C3B56C9" w14:textId="2AC5218D" w:rsidR="00C949CF" w:rsidRDefault="00C949CF" w:rsidP="00C7612E">
                      <w:pPr>
                        <w:pStyle w:val="Sidepanelinfo"/>
                        <w:jc w:val="left"/>
                        <w:rPr>
                          <w:szCs w:val="22"/>
                        </w:rPr>
                      </w:pPr>
                      <w:r w:rsidRPr="00C949CF">
                        <w:rPr>
                          <w:szCs w:val="22"/>
                        </w:rPr>
                        <w:t>Cloud computing </w:t>
                      </w:r>
                    </w:p>
                    <w:p w14:paraId="7872EF5C" w14:textId="27FABF88" w:rsidR="00C949CF" w:rsidRDefault="00C949CF" w:rsidP="00C7612E">
                      <w:pPr>
                        <w:pStyle w:val="Sidepanelinfo"/>
                        <w:jc w:val="left"/>
                        <w:rPr>
                          <w:szCs w:val="22"/>
                        </w:rPr>
                      </w:pPr>
                      <w:r w:rsidRPr="00C949CF">
                        <w:rPr>
                          <w:szCs w:val="22"/>
                        </w:rPr>
                        <w:t>Advance database Management </w:t>
                      </w:r>
                    </w:p>
                    <w:p w14:paraId="6A6D8103" w14:textId="599292EE" w:rsidR="00C949CF" w:rsidRPr="005B2BBC" w:rsidRDefault="00C949CF" w:rsidP="00C7612E">
                      <w:pPr>
                        <w:pStyle w:val="Sidepanelinfo"/>
                        <w:jc w:val="left"/>
                        <w:rPr>
                          <w:szCs w:val="22"/>
                        </w:rPr>
                      </w:pPr>
                      <w:r w:rsidRPr="00C949CF">
                        <w:rPr>
                          <w:szCs w:val="22"/>
                        </w:rPr>
                        <w:t>Web development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F1D0B"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4" behindDoc="0" locked="1" layoutInCell="1" allowOverlap="1" wp14:anchorId="2599C61F" wp14:editId="0FCDA98D">
                <wp:simplePos x="0" y="0"/>
                <wp:positionH relativeFrom="page">
                  <wp:posOffset>184785</wp:posOffset>
                </wp:positionH>
                <wp:positionV relativeFrom="page">
                  <wp:posOffset>5490845</wp:posOffset>
                </wp:positionV>
                <wp:extent cx="2209800" cy="389255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89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80525" w14:textId="6780716B" w:rsidR="007F1D0B" w:rsidRPr="00002208" w:rsidRDefault="007F1D0B" w:rsidP="00C7612E">
                            <w:pPr>
                              <w:pStyle w:val="Heading2"/>
                              <w:rPr>
                                <w:color w:val="000000" w:themeColor="text1"/>
                              </w:rPr>
                            </w:pPr>
                            <w:r w:rsidRPr="009A739F">
                              <w:rPr>
                                <w:color w:val="000000" w:themeColor="text1"/>
                              </w:rPr>
                              <w:t>Skills</w:t>
                            </w:r>
                          </w:p>
                          <w:p w14:paraId="32325BFD" w14:textId="77777777" w:rsidR="002036E7" w:rsidRPr="002036E7" w:rsidRDefault="002036E7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2036E7">
                              <w:rPr>
                                <w:color w:val="000000" w:themeColor="text1"/>
                              </w:rPr>
                              <w:t xml:space="preserve">C Programming  </w:t>
                            </w:r>
                          </w:p>
                          <w:p w14:paraId="7E95E054" w14:textId="77777777" w:rsidR="002036E7" w:rsidRPr="002036E7" w:rsidRDefault="002036E7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2036E7">
                              <w:rPr>
                                <w:color w:val="000000" w:themeColor="text1"/>
                              </w:rPr>
                              <w:t xml:space="preserve">Database Management System </w:t>
                            </w:r>
                          </w:p>
                          <w:p w14:paraId="79E5EED1" w14:textId="549AA9B8" w:rsidR="00A13CD4" w:rsidRDefault="002036E7" w:rsidP="00A13CD4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2036E7">
                              <w:rPr>
                                <w:color w:val="000000" w:themeColor="text1"/>
                              </w:rPr>
                              <w:t xml:space="preserve">Web Development </w:t>
                            </w:r>
                          </w:p>
                          <w:p w14:paraId="592E5784" w14:textId="5E0A3885" w:rsidR="00137ADE" w:rsidRDefault="00137ADE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7AD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CERTIFICATES</w:t>
                            </w:r>
                          </w:p>
                          <w:p w14:paraId="0880BECD" w14:textId="77777777" w:rsidR="0030022A" w:rsidRPr="00C32CE1" w:rsidRDefault="00137ADE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C32CE1">
                              <w:rPr>
                                <w:color w:val="000000" w:themeColor="text1"/>
                                <w:szCs w:val="22"/>
                              </w:rPr>
                              <w:t xml:space="preserve">Introduction to C </w:t>
                            </w:r>
                          </w:p>
                          <w:p w14:paraId="22E4569F" w14:textId="333161C6" w:rsidR="00137ADE" w:rsidRDefault="00137ADE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C32CE1">
                              <w:rPr>
                                <w:color w:val="000000" w:themeColor="text1"/>
                                <w:szCs w:val="22"/>
                              </w:rPr>
                              <w:t>AWS Academy Graduate - AWS Academy Cloud Foundations</w:t>
                            </w:r>
                          </w:p>
                          <w:p w14:paraId="5B567F00" w14:textId="7B108A09" w:rsidR="009B367B" w:rsidRDefault="003F59BC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C</w:t>
                            </w:r>
                            <w:r w:rsidR="004633BA">
                              <w:rPr>
                                <w:color w:val="000000" w:themeColor="text1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sco Networking Academy CCNA</w:t>
                            </w:r>
                            <w:r w:rsidR="002A34C1">
                              <w:rPr>
                                <w:color w:val="000000" w:themeColor="text1"/>
                                <w:szCs w:val="22"/>
                              </w:rPr>
                              <w:t>:</w:t>
                            </w:r>
                          </w:p>
                          <w:p w14:paraId="5D555819" w14:textId="0E9BDF95" w:rsidR="002A34C1" w:rsidRDefault="002A34C1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Switching, Routing</w:t>
                            </w:r>
                            <w:r w:rsidR="00C26CD4">
                              <w:rPr>
                                <w:color w:val="000000" w:themeColor="text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 xml:space="preserve">and </w:t>
                            </w:r>
                            <w:r w:rsidR="004C3B2F">
                              <w:rPr>
                                <w:color w:val="000000" w:themeColor="text1"/>
                                <w:szCs w:val="22"/>
                              </w:rPr>
                              <w:t>Wireless Essentials</w:t>
                            </w:r>
                          </w:p>
                          <w:p w14:paraId="0BB4C182" w14:textId="51CA3D5B" w:rsidR="00F569AF" w:rsidRDefault="00FF071B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Cisco Networking Academy</w:t>
                            </w:r>
                            <w:r w:rsidR="00F569AF">
                              <w:rPr>
                                <w:color w:val="000000" w:themeColor="text1"/>
                                <w:szCs w:val="22"/>
                              </w:rPr>
                              <w:t xml:space="preserve">: </w:t>
                            </w:r>
                            <w:r w:rsidR="00F569AF" w:rsidRPr="00F569AF">
                              <w:rPr>
                                <w:color w:val="000000" w:themeColor="text1"/>
                                <w:szCs w:val="22"/>
                              </w:rPr>
                              <w:t>Data Analytics Essentials</w:t>
                            </w:r>
                          </w:p>
                          <w:p w14:paraId="79E6743A" w14:textId="77777777" w:rsidR="00787C90" w:rsidRDefault="00787C90" w:rsidP="00C7612E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196AD146" w14:textId="77777777" w:rsidR="00C26CD4" w:rsidRPr="00C32CE1" w:rsidRDefault="00C26CD4" w:rsidP="00C32CE1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9C61F" id="_x0000_s1028" type="#_x0000_t202" style="position:absolute;left:0;text-align:left;margin-left:14.55pt;margin-top:432.35pt;width:174pt;height:306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" filled="f" stroked="f">
                <v:textbox>
                  <w:txbxContent>
                    <w:p w14:paraId="62880525" w14:textId="6780716B" w:rsidR="007F1D0B" w:rsidRPr="00002208" w:rsidRDefault="007F1D0B" w:rsidP="00C7612E">
                      <w:pPr>
                        <w:pStyle w:val="Heading2"/>
                        <w:rPr>
                          <w:color w:val="000000" w:themeColor="text1"/>
                        </w:rPr>
                      </w:pPr>
                      <w:r w:rsidRPr="009A739F">
                        <w:rPr>
                          <w:color w:val="000000" w:themeColor="text1"/>
                        </w:rPr>
                        <w:t>Skills</w:t>
                      </w:r>
                    </w:p>
                    <w:p w14:paraId="32325BFD" w14:textId="77777777" w:rsidR="002036E7" w:rsidRPr="002036E7" w:rsidRDefault="002036E7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 w:hanging="360"/>
                        <w:jc w:val="left"/>
                        <w:rPr>
                          <w:color w:val="000000" w:themeColor="text1"/>
                        </w:rPr>
                      </w:pPr>
                      <w:r w:rsidRPr="002036E7">
                        <w:rPr>
                          <w:color w:val="000000" w:themeColor="text1"/>
                        </w:rPr>
                        <w:t xml:space="preserve">C Programming  </w:t>
                      </w:r>
                    </w:p>
                    <w:p w14:paraId="7E95E054" w14:textId="77777777" w:rsidR="002036E7" w:rsidRPr="002036E7" w:rsidRDefault="002036E7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</w:rPr>
                      </w:pPr>
                      <w:r w:rsidRPr="002036E7">
                        <w:rPr>
                          <w:color w:val="000000" w:themeColor="text1"/>
                        </w:rPr>
                        <w:t xml:space="preserve">Database Management System </w:t>
                      </w:r>
                    </w:p>
                    <w:p w14:paraId="79E5EED1" w14:textId="549AA9B8" w:rsidR="00A13CD4" w:rsidRDefault="002036E7" w:rsidP="00A13CD4">
                      <w:pPr>
                        <w:pStyle w:val="List"/>
                        <w:numPr>
                          <w:ilvl w:val="0"/>
                          <w:numId w:val="0"/>
                        </w:numPr>
                        <w:spacing w:line="360" w:lineRule="auto"/>
                        <w:jc w:val="left"/>
                        <w:rPr>
                          <w:color w:val="000000" w:themeColor="text1"/>
                        </w:rPr>
                      </w:pPr>
                      <w:r w:rsidRPr="002036E7">
                        <w:rPr>
                          <w:color w:val="000000" w:themeColor="text1"/>
                        </w:rPr>
                        <w:t xml:space="preserve">Web Development </w:t>
                      </w:r>
                    </w:p>
                    <w:p w14:paraId="592E5784" w14:textId="5E0A3885" w:rsidR="00137ADE" w:rsidRDefault="00137ADE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37AD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CERTIFICATES</w:t>
                      </w:r>
                    </w:p>
                    <w:p w14:paraId="0880BECD" w14:textId="77777777" w:rsidR="0030022A" w:rsidRPr="00C32CE1" w:rsidRDefault="00137ADE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  <w:r w:rsidRPr="00C32CE1">
                        <w:rPr>
                          <w:color w:val="000000" w:themeColor="text1"/>
                          <w:szCs w:val="22"/>
                        </w:rPr>
                        <w:t xml:space="preserve">Introduction to C </w:t>
                      </w:r>
                    </w:p>
                    <w:p w14:paraId="22E4569F" w14:textId="333161C6" w:rsidR="00137ADE" w:rsidRDefault="00137ADE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  <w:r w:rsidRPr="00C32CE1">
                        <w:rPr>
                          <w:color w:val="000000" w:themeColor="text1"/>
                          <w:szCs w:val="22"/>
                        </w:rPr>
                        <w:t>AWS Academy Graduate - AWS Academy Cloud Foundations</w:t>
                      </w:r>
                    </w:p>
                    <w:p w14:paraId="5B567F00" w14:textId="7B108A09" w:rsidR="009B367B" w:rsidRDefault="003F59BC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>C</w:t>
                      </w:r>
                      <w:r w:rsidR="004633BA">
                        <w:rPr>
                          <w:color w:val="000000" w:themeColor="text1"/>
                          <w:szCs w:val="22"/>
                        </w:rPr>
                        <w:t>i</w:t>
                      </w:r>
                      <w:r>
                        <w:rPr>
                          <w:color w:val="000000" w:themeColor="text1"/>
                          <w:szCs w:val="22"/>
                        </w:rPr>
                        <w:t>sco Networking Academy CCNA</w:t>
                      </w:r>
                      <w:r w:rsidR="002A34C1">
                        <w:rPr>
                          <w:color w:val="000000" w:themeColor="text1"/>
                          <w:szCs w:val="22"/>
                        </w:rPr>
                        <w:t>:</w:t>
                      </w:r>
                    </w:p>
                    <w:p w14:paraId="5D555819" w14:textId="0E9BDF95" w:rsidR="002A34C1" w:rsidRDefault="002A34C1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>Switching, Routing</w:t>
                      </w:r>
                      <w:r w:rsidR="00C26CD4">
                        <w:rPr>
                          <w:color w:val="000000" w:themeColor="text1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Cs w:val="22"/>
                        </w:rPr>
                        <w:t xml:space="preserve">and </w:t>
                      </w:r>
                      <w:r w:rsidR="004C3B2F">
                        <w:rPr>
                          <w:color w:val="000000" w:themeColor="text1"/>
                          <w:szCs w:val="22"/>
                        </w:rPr>
                        <w:t>Wireless Essentials</w:t>
                      </w:r>
                    </w:p>
                    <w:p w14:paraId="0BB4C182" w14:textId="51CA3D5B" w:rsidR="00F569AF" w:rsidRDefault="00FF071B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>Cisco Networking Academy</w:t>
                      </w:r>
                      <w:r w:rsidR="00F569AF">
                        <w:rPr>
                          <w:color w:val="000000" w:themeColor="text1"/>
                          <w:szCs w:val="22"/>
                        </w:rPr>
                        <w:t xml:space="preserve">: </w:t>
                      </w:r>
                      <w:r w:rsidR="00F569AF" w:rsidRPr="00F569AF">
                        <w:rPr>
                          <w:color w:val="000000" w:themeColor="text1"/>
                          <w:szCs w:val="22"/>
                        </w:rPr>
                        <w:t>Data Analytics Essentials</w:t>
                      </w:r>
                    </w:p>
                    <w:p w14:paraId="79E6743A" w14:textId="77777777" w:rsidR="00787C90" w:rsidRDefault="00787C90" w:rsidP="00C7612E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</w:p>
                    <w:p w14:paraId="196AD146" w14:textId="77777777" w:rsidR="00C26CD4" w:rsidRPr="00C32CE1" w:rsidRDefault="00C26CD4" w:rsidP="00C32CE1">
                      <w:pPr>
                        <w:pStyle w:val="List"/>
                        <w:numPr>
                          <w:ilvl w:val="0"/>
                          <w:numId w:val="0"/>
                        </w:numPr>
                        <w:jc w:val="left"/>
                        <w:rPr>
                          <w:color w:val="000000" w:themeColor="text1"/>
                          <w:szCs w:val="22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F1D0B"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5" behindDoc="0" locked="1" layoutInCell="1" allowOverlap="1" wp14:anchorId="4F5B99B0" wp14:editId="07144889">
                <wp:simplePos x="0" y="0"/>
                <wp:positionH relativeFrom="page">
                  <wp:posOffset>190500</wp:posOffset>
                </wp:positionH>
                <wp:positionV relativeFrom="margin">
                  <wp:posOffset>8275320</wp:posOffset>
                </wp:positionV>
                <wp:extent cx="2034540" cy="86868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868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638CC" w14:textId="77777777" w:rsidR="004C3B2F" w:rsidRPr="00AC0495" w:rsidRDefault="004C3B2F" w:rsidP="004C3B2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C0495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HOBBIES </w:t>
                            </w:r>
                          </w:p>
                          <w:p w14:paraId="43FDF301" w14:textId="77777777" w:rsidR="004C3B2F" w:rsidRDefault="004C3B2F" w:rsidP="004C3B2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C049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Painting </w:t>
                            </w:r>
                          </w:p>
                          <w:p w14:paraId="006041D0" w14:textId="77777777" w:rsidR="004C3B2F" w:rsidRDefault="004C3B2F" w:rsidP="004C3B2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C049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Listening to music  </w:t>
                            </w:r>
                          </w:p>
                          <w:p w14:paraId="07C970E1" w14:textId="77777777" w:rsidR="004C3B2F" w:rsidRPr="006D44AB" w:rsidRDefault="004C3B2F" w:rsidP="004C3B2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C049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Baking cakes </w:t>
                            </w:r>
                          </w:p>
                          <w:p w14:paraId="11F50179" w14:textId="77777777" w:rsidR="004C3B2F" w:rsidRPr="00173FEB" w:rsidRDefault="004C3B2F" w:rsidP="00222939">
                            <w:pPr>
                              <w:pStyle w:val="Sidepanelinfo"/>
                              <w:rPr>
                                <w:bCs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99B0" id="_x0000_s1029" type="#_x0000_t202" style="position:absolute;left:0;text-align:left;margin-left:15pt;margin-top:651.6pt;width:160.2pt;height:68.4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" filled="f" stroked="f">
                <v:textbox>
                  <w:txbxContent>
                    <w:p w14:paraId="7F4638CC" w14:textId="77777777" w:rsidR="004C3B2F" w:rsidRPr="00AC0495" w:rsidRDefault="004C3B2F" w:rsidP="004C3B2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C0495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HOBBIES </w:t>
                      </w:r>
                    </w:p>
                    <w:p w14:paraId="43FDF301" w14:textId="77777777" w:rsidR="004C3B2F" w:rsidRDefault="004C3B2F" w:rsidP="004C3B2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AC0495">
                        <w:rPr>
                          <w:color w:val="000000" w:themeColor="text1"/>
                          <w:sz w:val="22"/>
                          <w:szCs w:val="22"/>
                        </w:rPr>
                        <w:t>Painting </w:t>
                      </w:r>
                    </w:p>
                    <w:p w14:paraId="006041D0" w14:textId="77777777" w:rsidR="004C3B2F" w:rsidRDefault="004C3B2F" w:rsidP="004C3B2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AC0495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Listening to music  </w:t>
                      </w:r>
                    </w:p>
                    <w:p w14:paraId="07C970E1" w14:textId="77777777" w:rsidR="004C3B2F" w:rsidRPr="006D44AB" w:rsidRDefault="004C3B2F" w:rsidP="004C3B2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AC0495">
                        <w:rPr>
                          <w:color w:val="000000" w:themeColor="text1"/>
                          <w:sz w:val="22"/>
                          <w:szCs w:val="22"/>
                        </w:rPr>
                        <w:t>Baking cakes </w:t>
                      </w:r>
                    </w:p>
                    <w:p w14:paraId="11F50179" w14:textId="77777777" w:rsidR="004C3B2F" w:rsidRPr="00173FEB" w:rsidRDefault="004C3B2F" w:rsidP="00222939">
                      <w:pPr>
                        <w:pStyle w:val="Sidepanelinfo"/>
                        <w:rPr>
                          <w:bCs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 w:rsidR="007F1D0B"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2" behindDoc="0" locked="1" layoutInCell="1" allowOverlap="1" wp14:anchorId="60647E1A" wp14:editId="22677884">
                <wp:simplePos x="0" y="0"/>
                <wp:positionH relativeFrom="page">
                  <wp:posOffset>388620</wp:posOffset>
                </wp:positionH>
                <wp:positionV relativeFrom="page">
                  <wp:posOffset>2034540</wp:posOffset>
                </wp:positionV>
                <wp:extent cx="1813560" cy="18973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897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8B88F" w14:textId="4D777A8F" w:rsidR="007F1D0B" w:rsidRPr="00CD39D5" w:rsidRDefault="005E2373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  <w:r w:rsidRPr="00CD39D5">
                              <w:rPr>
                                <w:sz w:val="18"/>
                                <w:szCs w:val="18"/>
                              </w:rPr>
                              <w:t>9361401750</w:t>
                            </w:r>
                          </w:p>
                          <w:p w14:paraId="5791ECA7" w14:textId="24518D7C" w:rsidR="005E2373" w:rsidRPr="00CD39D5" w:rsidRDefault="00274DE0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Pr="00CD39D5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Sivaranjani8930@gmail.com</w:t>
                              </w:r>
                            </w:hyperlink>
                          </w:p>
                          <w:p w14:paraId="3C3C5BD3" w14:textId="5C03E271" w:rsidR="00274DE0" w:rsidRPr="00CD39D5" w:rsidRDefault="00280E1F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  <w:r w:rsidRPr="00CD39D5">
                              <w:rPr>
                                <w:sz w:val="18"/>
                                <w:szCs w:val="18"/>
                              </w:rPr>
                              <w:t xml:space="preserve">No.192, </w:t>
                            </w:r>
                            <w:proofErr w:type="spellStart"/>
                            <w:r w:rsidRPr="00CD39D5">
                              <w:rPr>
                                <w:sz w:val="18"/>
                                <w:szCs w:val="18"/>
                              </w:rPr>
                              <w:t>Pillayar</w:t>
                            </w:r>
                            <w:proofErr w:type="spellEnd"/>
                            <w:r w:rsidRPr="00CD39D5">
                              <w:rPr>
                                <w:sz w:val="18"/>
                                <w:szCs w:val="18"/>
                              </w:rPr>
                              <w:t xml:space="preserve"> Kovil Street,</w:t>
                            </w:r>
                          </w:p>
                          <w:p w14:paraId="204000D5" w14:textId="4E15753A" w:rsidR="00280E1F" w:rsidRDefault="00280E1F" w:rsidP="006F0E97">
                            <w:pPr>
                              <w:pStyle w:val="Contactinf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D39D5">
                              <w:rPr>
                                <w:sz w:val="18"/>
                                <w:szCs w:val="18"/>
                              </w:rPr>
                              <w:t>Pakkiripalayam</w:t>
                            </w:r>
                            <w:proofErr w:type="spellEnd"/>
                            <w:r w:rsidR="008E148C" w:rsidRPr="00CD39D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3C51C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E148C" w:rsidRPr="00CD39D5">
                              <w:rPr>
                                <w:sz w:val="18"/>
                                <w:szCs w:val="18"/>
                              </w:rPr>
                              <w:t>Villupuram, Tamil Nadu.</w:t>
                            </w:r>
                          </w:p>
                          <w:p w14:paraId="4A61FDB5" w14:textId="43924A82" w:rsidR="00A13CD4" w:rsidRPr="00A13CD4" w:rsidRDefault="00A13CD4" w:rsidP="006F0E97">
                            <w:pPr>
                              <w:pStyle w:val="Contactinfo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13C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LinkedIn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BDC34E1" w14:textId="37C6BB19" w:rsidR="007F1D0B" w:rsidRDefault="006F0E97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  <w:hyperlink r:id="rId10" w:history="1">
                              <w:r w:rsidRPr="006229B4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https://www.linkedin.com/in/sivaranjani-s-3a0768335</w:t>
                              </w:r>
                            </w:hyperlink>
                          </w:p>
                          <w:p w14:paraId="7FACFAD9" w14:textId="44DBFE9C" w:rsidR="00A13CD4" w:rsidRPr="00A13CD4" w:rsidRDefault="00A13CD4" w:rsidP="007F1D0B">
                            <w:pPr>
                              <w:pStyle w:val="Contactinf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13C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Github</w:t>
                            </w:r>
                            <w:proofErr w:type="spellEnd"/>
                            <w:r w:rsidRPr="00A13C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F22AF0A" w14:textId="19B7D095" w:rsidR="006F0E97" w:rsidRDefault="006F0E97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  <w:r w:rsidRPr="006F0E97">
                              <w:rPr>
                                <w:sz w:val="18"/>
                                <w:szCs w:val="18"/>
                              </w:rPr>
                              <w:t>https://github.com/sivaranjani8930/sivaranjani.git</w:t>
                            </w:r>
                          </w:p>
                          <w:p w14:paraId="74E0FADE" w14:textId="77777777" w:rsidR="006F0E97" w:rsidRDefault="006F0E97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475C2A" w14:textId="77777777" w:rsidR="006F0E97" w:rsidRPr="00CD39D5" w:rsidRDefault="006F0E97" w:rsidP="007F1D0B">
                            <w:pPr>
                              <w:pStyle w:val="Contactinf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47E1A" id="Text Box 15" o:spid="_x0000_s1030" type="#_x0000_t202" style="position:absolute;left:0;text-align:left;margin-left:30.6pt;margin-top:160.2pt;width:142.8pt;height:149.4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" filled="f" stroked="f">
                <v:textbox>
                  <w:txbxContent>
                    <w:p w14:paraId="5E68B88F" w14:textId="4D777A8F" w:rsidR="007F1D0B" w:rsidRPr="00CD39D5" w:rsidRDefault="005E2373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  <w:r w:rsidRPr="00CD39D5">
                        <w:rPr>
                          <w:sz w:val="18"/>
                          <w:szCs w:val="18"/>
                        </w:rPr>
                        <w:t>9361401750</w:t>
                      </w:r>
                    </w:p>
                    <w:p w14:paraId="5791ECA7" w14:textId="24518D7C" w:rsidR="005E2373" w:rsidRPr="00CD39D5" w:rsidRDefault="00274DE0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  <w:hyperlink r:id="rId11" w:history="1">
                        <w:r w:rsidRPr="00CD39D5">
                          <w:rPr>
                            <w:rStyle w:val="Hyperlink"/>
                            <w:sz w:val="18"/>
                            <w:szCs w:val="18"/>
                          </w:rPr>
                          <w:t>Sivaranjani8930@gmail.com</w:t>
                        </w:r>
                      </w:hyperlink>
                    </w:p>
                    <w:p w14:paraId="3C3C5BD3" w14:textId="5C03E271" w:rsidR="00274DE0" w:rsidRPr="00CD39D5" w:rsidRDefault="00280E1F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  <w:r w:rsidRPr="00CD39D5">
                        <w:rPr>
                          <w:sz w:val="18"/>
                          <w:szCs w:val="18"/>
                        </w:rPr>
                        <w:t xml:space="preserve">No.192, </w:t>
                      </w:r>
                      <w:proofErr w:type="spellStart"/>
                      <w:r w:rsidRPr="00CD39D5">
                        <w:rPr>
                          <w:sz w:val="18"/>
                          <w:szCs w:val="18"/>
                        </w:rPr>
                        <w:t>Pillayar</w:t>
                      </w:r>
                      <w:proofErr w:type="spellEnd"/>
                      <w:r w:rsidRPr="00CD39D5">
                        <w:rPr>
                          <w:sz w:val="18"/>
                          <w:szCs w:val="18"/>
                        </w:rPr>
                        <w:t xml:space="preserve"> Kovil Street,</w:t>
                      </w:r>
                    </w:p>
                    <w:p w14:paraId="204000D5" w14:textId="4E15753A" w:rsidR="00280E1F" w:rsidRDefault="00280E1F" w:rsidP="006F0E97">
                      <w:pPr>
                        <w:pStyle w:val="Contactinfo"/>
                        <w:jc w:val="left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D39D5">
                        <w:rPr>
                          <w:sz w:val="18"/>
                          <w:szCs w:val="18"/>
                        </w:rPr>
                        <w:t>Pakkiripalayam</w:t>
                      </w:r>
                      <w:proofErr w:type="spellEnd"/>
                      <w:r w:rsidR="008E148C" w:rsidRPr="00CD39D5">
                        <w:rPr>
                          <w:sz w:val="18"/>
                          <w:szCs w:val="18"/>
                        </w:rPr>
                        <w:t>,</w:t>
                      </w:r>
                      <w:r w:rsidR="003C51C1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8E148C" w:rsidRPr="00CD39D5">
                        <w:rPr>
                          <w:sz w:val="18"/>
                          <w:szCs w:val="18"/>
                        </w:rPr>
                        <w:t>Villupuram, Tamil Nadu.</w:t>
                      </w:r>
                    </w:p>
                    <w:p w14:paraId="4A61FDB5" w14:textId="43924A82" w:rsidR="00A13CD4" w:rsidRPr="00A13CD4" w:rsidRDefault="00A13CD4" w:rsidP="006F0E97">
                      <w:pPr>
                        <w:pStyle w:val="Contactinfo"/>
                        <w:jc w:val="lef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13CD4">
                        <w:rPr>
                          <w:b/>
                          <w:bCs/>
                          <w:sz w:val="18"/>
                          <w:szCs w:val="18"/>
                        </w:rPr>
                        <w:t>LinkedIn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4BDC34E1" w14:textId="37C6BB19" w:rsidR="007F1D0B" w:rsidRDefault="006F0E97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  <w:hyperlink r:id="rId12" w:history="1">
                        <w:r w:rsidRPr="006229B4">
                          <w:rPr>
                            <w:rStyle w:val="Hyperlink"/>
                            <w:sz w:val="18"/>
                            <w:szCs w:val="18"/>
                          </w:rPr>
                          <w:t>https://www.linkedin.com/in/sivaranjani-s-3a0768335</w:t>
                        </w:r>
                      </w:hyperlink>
                    </w:p>
                    <w:p w14:paraId="7FACFAD9" w14:textId="44DBFE9C" w:rsidR="00A13CD4" w:rsidRPr="00A13CD4" w:rsidRDefault="00A13CD4" w:rsidP="007F1D0B">
                      <w:pPr>
                        <w:pStyle w:val="Contactinf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A13CD4">
                        <w:rPr>
                          <w:b/>
                          <w:bCs/>
                          <w:sz w:val="18"/>
                          <w:szCs w:val="18"/>
                        </w:rPr>
                        <w:t>Github</w:t>
                      </w:r>
                      <w:proofErr w:type="spellEnd"/>
                      <w:r w:rsidRPr="00A13CD4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3F22AF0A" w14:textId="19B7D095" w:rsidR="006F0E97" w:rsidRDefault="006F0E97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  <w:r w:rsidRPr="006F0E97">
                        <w:rPr>
                          <w:sz w:val="18"/>
                          <w:szCs w:val="18"/>
                        </w:rPr>
                        <w:t>https://github.com/sivaranjani8930/sivaranjani.git</w:t>
                      </w:r>
                    </w:p>
                    <w:p w14:paraId="74E0FADE" w14:textId="77777777" w:rsidR="006F0E97" w:rsidRDefault="006F0E97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</w:p>
                    <w:p w14:paraId="63475C2A" w14:textId="77777777" w:rsidR="006F0E97" w:rsidRPr="00CD39D5" w:rsidRDefault="006F0E97" w:rsidP="007F1D0B">
                      <w:pPr>
                        <w:pStyle w:val="Contactinf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8A639F" w:rsidRPr="00AC14A6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1" behindDoc="0" locked="1" layoutInCell="1" allowOverlap="1" wp14:anchorId="50E6B6FF" wp14:editId="780C80F2">
                <wp:simplePos x="0" y="0"/>
                <wp:positionH relativeFrom="page">
                  <wp:posOffset>327660</wp:posOffset>
                </wp:positionH>
                <wp:positionV relativeFrom="page">
                  <wp:posOffset>2103120</wp:posOffset>
                </wp:positionV>
                <wp:extent cx="120015" cy="463550"/>
                <wp:effectExtent l="0" t="0" r="0" b="0"/>
                <wp:wrapSquare wrapText="bothSides"/>
                <wp:docPr id="2" name="Group 2" descr="Group of communication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" cy="463550"/>
                          <a:chOff x="0" y="-8152"/>
                          <a:chExt cx="119520" cy="469420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8152"/>
                            <a:ext cx="109644" cy="109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486"/>
                            <a:ext cx="116071" cy="115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2215"/>
                            <a:ext cx="119520" cy="119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3F81F" id="Group 2" o:spid="_x0000_s1026" alt="Group of communication icons" style="position:absolute;margin-left:25.8pt;margin-top:165.6pt;width:9.45pt;height:36.5pt;z-index:251658241;mso-position-horizontal-relative:page;mso-position-vertical-relative:page;mso-width-relative:margin;mso-height-relative:margin" coordorigin=",-8152" coordsize="119520,4694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top:-8152;width:109644;height:109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">
                  <v:imagedata r:id="rId19" o:title=""/>
                </v:shape>
                <v:shape id="Graphic 22" o:spid="_x0000_s1028" type="#_x0000_t75" style="position:absolute;top:156486;width:116071;height:115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">
                  <v:imagedata r:id="rId20" o:title=""/>
                </v:shape>
                <v:shape id="Graphic 23" o:spid="_x0000_s1029" type="#_x0000_t75" style="position:absolute;top:342215;width:119520;height:11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">
                  <v:imagedata r:id="rId21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A639F" w:rsidRPr="00AC14A6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58240" behindDoc="0" locked="1" layoutInCell="1" allowOverlap="1" wp14:anchorId="37D62A3B" wp14:editId="778A2C27">
                <wp:simplePos x="0" y="0"/>
                <wp:positionH relativeFrom="page">
                  <wp:posOffset>150495</wp:posOffset>
                </wp:positionH>
                <wp:positionV relativeFrom="page">
                  <wp:posOffset>1758315</wp:posOffset>
                </wp:positionV>
                <wp:extent cx="1654810" cy="301625"/>
                <wp:effectExtent l="0" t="0" r="0" b="31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8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B8187" w14:textId="77777777" w:rsidR="008A639F" w:rsidRPr="00FC3296" w:rsidRDefault="007F1D0B" w:rsidP="007F1D0B">
                            <w:pPr>
                              <w:pStyle w:val="Heading2"/>
                              <w:rPr>
                                <w:color w:val="000000" w:themeColor="text1"/>
                              </w:rPr>
                            </w:pPr>
                            <w:r w:rsidRPr="00FC3296">
                              <w:rPr>
                                <w:color w:val="000000" w:themeColor="text1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62A3B" id="Text Box 3" o:spid="_x0000_s1031" type="#_x0000_t202" style="position:absolute;left:0;text-align:left;margin-left:11.85pt;margin-top:138.45pt;width:130.3pt;height:23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" filled="f" stroked="f">
                <v:textbox>
                  <w:txbxContent>
                    <w:p w14:paraId="558B8187" w14:textId="77777777" w:rsidR="008A639F" w:rsidRPr="00FC3296" w:rsidRDefault="007F1D0B" w:rsidP="007F1D0B">
                      <w:pPr>
                        <w:pStyle w:val="Heading2"/>
                        <w:rPr>
                          <w:color w:val="000000" w:themeColor="text1"/>
                        </w:rPr>
                      </w:pPr>
                      <w:r w:rsidRPr="00FC3296">
                        <w:rPr>
                          <w:color w:val="000000" w:themeColor="text1"/>
                        </w:rPr>
                        <w:t>Contact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DAA216A" w14:textId="7E317BBF" w:rsidR="008A639F" w:rsidRPr="00AC14A6" w:rsidRDefault="009D1EF1" w:rsidP="008A639F">
      <w:pPr>
        <w:pStyle w:val="Title"/>
        <w:rPr>
          <w:color w:val="auto"/>
          <w:sz w:val="36"/>
          <w:szCs w:val="36"/>
        </w:rPr>
      </w:pPr>
      <w:r w:rsidRPr="00AC14A6">
        <w:rPr>
          <w:color w:val="auto"/>
          <w:sz w:val="36"/>
          <w:szCs w:val="36"/>
        </w:rPr>
        <w:t>SivaraNJANI S</w:t>
      </w:r>
    </w:p>
    <w:p w14:paraId="079B0A45" w14:textId="169742EB" w:rsidR="009D1EF1" w:rsidRPr="00AC14A6" w:rsidRDefault="009D1EF1" w:rsidP="009D1EF1">
      <w:pPr>
        <w:rPr>
          <w:color w:val="auto"/>
        </w:rPr>
      </w:pPr>
    </w:p>
    <w:p w14:paraId="0D9D29BA" w14:textId="6F0B69C9" w:rsidR="007F1D0B" w:rsidRPr="00AC14A6" w:rsidRDefault="007F1D0B" w:rsidP="00BD2D5E">
      <w:pPr>
        <w:pStyle w:val="Heading2"/>
        <w:rPr>
          <w:color w:val="auto"/>
        </w:rPr>
      </w:pPr>
      <w:r w:rsidRPr="00AC14A6">
        <w:rPr>
          <w:color w:val="auto"/>
        </w:rPr>
        <w:t>o</w:t>
      </w:r>
      <w:r w:rsidR="00F32B60" w:rsidRPr="00AC14A6">
        <w:rPr>
          <w:color w:val="auto"/>
        </w:rPr>
        <w:t>bjective</w:t>
      </w:r>
    </w:p>
    <w:p w14:paraId="61568981" w14:textId="77777777" w:rsidR="007F1D0B" w:rsidRPr="00AC14A6" w:rsidRDefault="007F1D0B" w:rsidP="00BD2D5E">
      <w:pPr>
        <w:pStyle w:val="smallspace"/>
        <w:rPr>
          <w:color w:val="auto"/>
        </w:rPr>
      </w:pPr>
    </w:p>
    <w:p w14:paraId="48B477DC" w14:textId="59C06536" w:rsidR="006F0E97" w:rsidRPr="00AC14A6" w:rsidRDefault="00F413D3" w:rsidP="006F0E97">
      <w:pPr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I am looking for a challenging job with a rapidly growing organization that can provide me with a range of goals and job objectives within a contemporary and economical business setting.</w:t>
      </w:r>
    </w:p>
    <w:p w14:paraId="4CFFF314" w14:textId="1B221DAE" w:rsidR="007F1D0B" w:rsidRPr="00AC14A6" w:rsidRDefault="007F1D0B" w:rsidP="004D64A8">
      <w:pPr>
        <w:pStyle w:val="Heading2"/>
        <w:spacing w:before="240"/>
        <w:rPr>
          <w:color w:val="auto"/>
        </w:rPr>
      </w:pPr>
      <w:r w:rsidRPr="00AC14A6">
        <w:rPr>
          <w:color w:val="auto"/>
        </w:rPr>
        <w:t>e</w:t>
      </w:r>
      <w:r w:rsidR="00F413D3" w:rsidRPr="00AC14A6">
        <w:rPr>
          <w:color w:val="auto"/>
        </w:rPr>
        <w:t>ducation</w:t>
      </w:r>
    </w:p>
    <w:p w14:paraId="121D2979" w14:textId="77777777" w:rsidR="007F1D0B" w:rsidRPr="00AC14A6" w:rsidRDefault="007F1D0B" w:rsidP="00BD2D5E">
      <w:pPr>
        <w:pStyle w:val="smallspace"/>
        <w:rPr>
          <w:color w:val="auto"/>
        </w:rPr>
      </w:pPr>
    </w:p>
    <w:p w14:paraId="62ED6567" w14:textId="5D0DB6C2" w:rsidR="007F1D0B" w:rsidRPr="00AC14A6" w:rsidRDefault="00F413D3" w:rsidP="004D64A8">
      <w:pPr>
        <w:pStyle w:val="Heading4"/>
        <w:rPr>
          <w:color w:val="auto"/>
          <w:sz w:val="22"/>
          <w:szCs w:val="22"/>
        </w:rPr>
      </w:pPr>
      <w:r w:rsidRPr="00AC14A6">
        <w:rPr>
          <w:rStyle w:val="Emphasis"/>
          <w:color w:val="auto"/>
          <w:sz w:val="24"/>
        </w:rPr>
        <w:t>Master’s Degree</w:t>
      </w:r>
      <w:r w:rsidR="00A62F4E">
        <w:rPr>
          <w:color w:val="auto"/>
        </w:rPr>
        <w:t xml:space="preserve">                                                                                                               </w:t>
      </w:r>
      <w:r w:rsidR="007F1D0B" w:rsidRPr="00AC14A6">
        <w:rPr>
          <w:color w:val="auto"/>
          <w:sz w:val="22"/>
          <w:szCs w:val="22"/>
        </w:rPr>
        <w:t>20</w:t>
      </w:r>
      <w:r w:rsidRPr="00AC14A6">
        <w:rPr>
          <w:color w:val="auto"/>
          <w:sz w:val="22"/>
          <w:szCs w:val="22"/>
        </w:rPr>
        <w:t>24</w:t>
      </w:r>
      <w:r w:rsidR="007F1D0B" w:rsidRPr="00AC14A6">
        <w:rPr>
          <w:color w:val="auto"/>
          <w:sz w:val="22"/>
          <w:szCs w:val="22"/>
        </w:rPr>
        <w:t xml:space="preserve">- </w:t>
      </w:r>
      <w:r w:rsidR="00A62F4E">
        <w:rPr>
          <w:color w:val="auto"/>
          <w:sz w:val="22"/>
          <w:szCs w:val="22"/>
        </w:rPr>
        <w:t>2026</w:t>
      </w:r>
    </w:p>
    <w:p w14:paraId="7FE243DE" w14:textId="20E0DC2C" w:rsidR="00F413D3" w:rsidRPr="00AC14A6" w:rsidRDefault="00F413D3" w:rsidP="004D64A8">
      <w:pPr>
        <w:pStyle w:val="Sidepanelinfo"/>
        <w:jc w:val="left"/>
        <w:rPr>
          <w:color w:val="auto"/>
          <w:szCs w:val="22"/>
        </w:rPr>
      </w:pPr>
      <w:r w:rsidRPr="00AC14A6">
        <w:rPr>
          <w:color w:val="auto"/>
          <w:szCs w:val="22"/>
        </w:rPr>
        <w:t xml:space="preserve">Sri </w:t>
      </w:r>
      <w:proofErr w:type="spellStart"/>
      <w:r w:rsidRPr="00AC14A6">
        <w:rPr>
          <w:color w:val="auto"/>
          <w:szCs w:val="22"/>
        </w:rPr>
        <w:t>Manakula</w:t>
      </w:r>
      <w:proofErr w:type="spellEnd"/>
      <w:r w:rsidRPr="00AC14A6">
        <w:rPr>
          <w:color w:val="auto"/>
          <w:szCs w:val="22"/>
        </w:rPr>
        <w:t xml:space="preserve"> </w:t>
      </w:r>
      <w:proofErr w:type="spellStart"/>
      <w:r w:rsidRPr="00AC14A6">
        <w:rPr>
          <w:color w:val="auto"/>
          <w:szCs w:val="22"/>
        </w:rPr>
        <w:t>Vinayakar</w:t>
      </w:r>
      <w:proofErr w:type="spellEnd"/>
      <w:r w:rsidRPr="00AC14A6">
        <w:rPr>
          <w:color w:val="auto"/>
          <w:szCs w:val="22"/>
        </w:rPr>
        <w:t xml:space="preserve"> Engineering College, </w:t>
      </w:r>
      <w:proofErr w:type="spellStart"/>
      <w:r w:rsidRPr="00AC14A6">
        <w:rPr>
          <w:color w:val="auto"/>
          <w:szCs w:val="22"/>
        </w:rPr>
        <w:t>Madagadipet</w:t>
      </w:r>
      <w:proofErr w:type="spellEnd"/>
      <w:r w:rsidRPr="00AC14A6">
        <w:rPr>
          <w:color w:val="auto"/>
          <w:szCs w:val="22"/>
        </w:rPr>
        <w:t xml:space="preserve">, Puducherry-605 107 </w:t>
      </w:r>
    </w:p>
    <w:p w14:paraId="148CA6D5" w14:textId="77777777" w:rsidR="007047C5" w:rsidRPr="00AC14A6" w:rsidRDefault="00F413D3" w:rsidP="004D64A8">
      <w:pPr>
        <w:pStyle w:val="Sidepanelinfo"/>
        <w:jc w:val="left"/>
        <w:rPr>
          <w:color w:val="auto"/>
          <w:szCs w:val="22"/>
        </w:rPr>
      </w:pPr>
      <w:r w:rsidRPr="00AC14A6">
        <w:rPr>
          <w:color w:val="auto"/>
          <w:szCs w:val="22"/>
        </w:rPr>
        <w:t xml:space="preserve">Master of Computer Application </w:t>
      </w:r>
    </w:p>
    <w:p w14:paraId="27785C07" w14:textId="4654BCEB" w:rsidR="00441B49" w:rsidRPr="00AC14A6" w:rsidRDefault="00F413D3" w:rsidP="004D64A8">
      <w:pPr>
        <w:pStyle w:val="Sidepanelinfo"/>
        <w:jc w:val="left"/>
        <w:rPr>
          <w:b/>
          <w:bCs/>
          <w:color w:val="auto"/>
          <w:szCs w:val="22"/>
        </w:rPr>
      </w:pPr>
      <w:r w:rsidRPr="00AC14A6">
        <w:rPr>
          <w:color w:val="auto"/>
          <w:szCs w:val="22"/>
        </w:rPr>
        <w:t xml:space="preserve">SGPA: </w:t>
      </w:r>
      <w:r w:rsidR="006F0E97">
        <w:rPr>
          <w:b/>
          <w:bCs/>
          <w:color w:val="auto"/>
          <w:szCs w:val="22"/>
        </w:rPr>
        <w:t>9.71</w:t>
      </w:r>
    </w:p>
    <w:p w14:paraId="77CA640B" w14:textId="1D6D39AF" w:rsidR="007F1D0B" w:rsidRPr="00AC14A6" w:rsidRDefault="008F4BC7" w:rsidP="004D64A8">
      <w:pPr>
        <w:pStyle w:val="Sidepanelinfo"/>
        <w:rPr>
          <w:b/>
          <w:iCs/>
          <w:color w:val="auto"/>
          <w:szCs w:val="22"/>
        </w:rPr>
      </w:pPr>
      <w:r w:rsidRPr="00AC14A6">
        <w:rPr>
          <w:rStyle w:val="Emphasis"/>
          <w:color w:val="auto"/>
          <w:sz w:val="24"/>
          <w:szCs w:val="24"/>
        </w:rPr>
        <w:t>Bachelor’s Degree</w:t>
      </w:r>
      <w:r w:rsidR="00D462DC" w:rsidRPr="00AC14A6">
        <w:rPr>
          <w:rStyle w:val="Emphasis"/>
          <w:color w:val="auto"/>
          <w:sz w:val="24"/>
          <w:szCs w:val="24"/>
        </w:rPr>
        <w:t xml:space="preserve">                                                                                           </w:t>
      </w:r>
      <w:r w:rsidR="00D462DC" w:rsidRPr="00AC14A6">
        <w:rPr>
          <w:color w:val="auto"/>
          <w:sz w:val="24"/>
          <w:szCs w:val="24"/>
        </w:rPr>
        <w:t xml:space="preserve"> </w:t>
      </w:r>
      <w:r w:rsidR="00D462DC" w:rsidRPr="00AC14A6">
        <w:rPr>
          <w:color w:val="auto"/>
          <w:szCs w:val="22"/>
        </w:rPr>
        <w:t>2021 - 2024</w:t>
      </w:r>
    </w:p>
    <w:p w14:paraId="5961934F" w14:textId="461EA8CD" w:rsidR="00D462DC" w:rsidRPr="00AC14A6" w:rsidRDefault="008F4BC7" w:rsidP="004D64A8">
      <w:pPr>
        <w:pStyle w:val="smallspace"/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Achariya Arts And Science College,</w:t>
      </w:r>
      <w:r w:rsidR="00A775B5" w:rsidRPr="00AC14A6">
        <w:rPr>
          <w:color w:val="auto"/>
          <w:sz w:val="22"/>
          <w:szCs w:val="22"/>
        </w:rPr>
        <w:t xml:space="preserve"> </w:t>
      </w:r>
      <w:proofErr w:type="spellStart"/>
      <w:r w:rsidRPr="00AC14A6">
        <w:rPr>
          <w:color w:val="auto"/>
          <w:sz w:val="22"/>
          <w:szCs w:val="22"/>
        </w:rPr>
        <w:t>Villiyanur</w:t>
      </w:r>
      <w:proofErr w:type="spellEnd"/>
      <w:r w:rsidRPr="00AC14A6">
        <w:rPr>
          <w:color w:val="auto"/>
          <w:sz w:val="22"/>
          <w:szCs w:val="22"/>
        </w:rPr>
        <w:t>, P</w:t>
      </w:r>
      <w:r w:rsidR="00260390" w:rsidRPr="00AC14A6">
        <w:rPr>
          <w:color w:val="auto"/>
          <w:sz w:val="22"/>
          <w:szCs w:val="22"/>
        </w:rPr>
        <w:t>uducherr</w:t>
      </w:r>
      <w:r w:rsidR="005F55DA" w:rsidRPr="00AC14A6">
        <w:rPr>
          <w:color w:val="auto"/>
          <w:sz w:val="22"/>
          <w:szCs w:val="22"/>
        </w:rPr>
        <w:t>y-605 1</w:t>
      </w:r>
      <w:r w:rsidR="005A3BF8" w:rsidRPr="00AC14A6">
        <w:rPr>
          <w:color w:val="auto"/>
          <w:sz w:val="22"/>
          <w:szCs w:val="22"/>
        </w:rPr>
        <w:t>10</w:t>
      </w:r>
    </w:p>
    <w:p w14:paraId="042E5A59" w14:textId="66262D30" w:rsidR="00D462DC" w:rsidRPr="00AC14A6" w:rsidRDefault="008F4BC7" w:rsidP="004D64A8">
      <w:pPr>
        <w:pStyle w:val="smallspace"/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Affiliated to Pondicherry University</w:t>
      </w:r>
    </w:p>
    <w:p w14:paraId="77F32430" w14:textId="77777777" w:rsidR="00D462DC" w:rsidRPr="00AC14A6" w:rsidRDefault="008F4BC7" w:rsidP="004D64A8">
      <w:pPr>
        <w:pStyle w:val="smallspace"/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 xml:space="preserve">B.Sc. Computer Science </w:t>
      </w:r>
    </w:p>
    <w:p w14:paraId="7480929F" w14:textId="609B11A5" w:rsidR="00441B49" w:rsidRPr="00AC14A6" w:rsidRDefault="00A62F4E" w:rsidP="004D64A8">
      <w:pPr>
        <w:pStyle w:val="smallspace"/>
        <w:rPr>
          <w:b/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Percentage:</w:t>
      </w:r>
      <w:r w:rsidR="00E47FE8">
        <w:rPr>
          <w:color w:val="auto"/>
          <w:sz w:val="22"/>
          <w:szCs w:val="22"/>
        </w:rPr>
        <w:t xml:space="preserve"> </w:t>
      </w:r>
      <w:r w:rsidR="00E47FE8" w:rsidRPr="00E47FE8">
        <w:rPr>
          <w:b/>
          <w:bCs/>
          <w:color w:val="auto"/>
          <w:sz w:val="22"/>
          <w:szCs w:val="22"/>
        </w:rPr>
        <w:t>76.80%</w:t>
      </w:r>
    </w:p>
    <w:p w14:paraId="613F5E6E" w14:textId="179AA4A5" w:rsidR="00F6324A" w:rsidRPr="00AC14A6" w:rsidRDefault="00F6324A" w:rsidP="004D64A8">
      <w:pPr>
        <w:pStyle w:val="smallspace"/>
        <w:rPr>
          <w:b/>
          <w:bCs/>
          <w:color w:val="auto"/>
          <w:sz w:val="24"/>
        </w:rPr>
      </w:pPr>
      <w:r w:rsidRPr="00AC14A6">
        <w:rPr>
          <w:b/>
          <w:bCs/>
          <w:color w:val="auto"/>
          <w:sz w:val="24"/>
        </w:rPr>
        <w:t>SSLC</w:t>
      </w:r>
      <w:r w:rsidR="00A775B5" w:rsidRPr="00AC14A6">
        <w:rPr>
          <w:b/>
          <w:bCs/>
          <w:color w:val="auto"/>
          <w:sz w:val="24"/>
        </w:rPr>
        <w:t xml:space="preserve">                                                                                                                         </w:t>
      </w:r>
      <w:r w:rsidR="00A775B5" w:rsidRPr="00AC14A6">
        <w:rPr>
          <w:color w:val="auto"/>
          <w:sz w:val="22"/>
          <w:szCs w:val="22"/>
        </w:rPr>
        <w:t>2018- 2019</w:t>
      </w:r>
    </w:p>
    <w:p w14:paraId="6272DB1C" w14:textId="1C16EA8C" w:rsidR="00AB519D" w:rsidRPr="00AC14A6" w:rsidRDefault="0095760C" w:rsidP="004D64A8">
      <w:pPr>
        <w:pStyle w:val="Heading4"/>
        <w:rPr>
          <w:color w:val="auto"/>
          <w:sz w:val="22"/>
          <w:szCs w:val="22"/>
        </w:rPr>
      </w:pPr>
      <w:proofErr w:type="spellStart"/>
      <w:r w:rsidRPr="00AC14A6">
        <w:rPr>
          <w:color w:val="auto"/>
          <w:sz w:val="22"/>
          <w:szCs w:val="22"/>
        </w:rPr>
        <w:t>Subramaniya</w:t>
      </w:r>
      <w:proofErr w:type="spellEnd"/>
      <w:r w:rsidRPr="00AC14A6">
        <w:rPr>
          <w:color w:val="auto"/>
          <w:sz w:val="22"/>
          <w:szCs w:val="22"/>
        </w:rPr>
        <w:t xml:space="preserve"> Bharathi </w:t>
      </w:r>
      <w:proofErr w:type="spellStart"/>
      <w:proofErr w:type="gramStart"/>
      <w:r w:rsidRPr="00AC14A6">
        <w:rPr>
          <w:color w:val="auto"/>
          <w:sz w:val="22"/>
          <w:szCs w:val="22"/>
        </w:rPr>
        <w:t>Hr.Sec.School</w:t>
      </w:r>
      <w:proofErr w:type="spellEnd"/>
      <w:proofErr w:type="gramEnd"/>
      <w:r w:rsidRPr="00AC14A6">
        <w:rPr>
          <w:color w:val="auto"/>
          <w:sz w:val="22"/>
          <w:szCs w:val="22"/>
        </w:rPr>
        <w:t xml:space="preserve"> , </w:t>
      </w:r>
      <w:proofErr w:type="spellStart"/>
      <w:r w:rsidRPr="00AC14A6">
        <w:rPr>
          <w:color w:val="auto"/>
          <w:sz w:val="22"/>
          <w:szCs w:val="22"/>
        </w:rPr>
        <w:t>Thirukkanur</w:t>
      </w:r>
      <w:proofErr w:type="spellEnd"/>
      <w:r w:rsidRPr="00AC14A6">
        <w:rPr>
          <w:color w:val="auto"/>
          <w:sz w:val="22"/>
          <w:szCs w:val="22"/>
        </w:rPr>
        <w:t>, P</w:t>
      </w:r>
      <w:r w:rsidR="005C7F77" w:rsidRPr="00AC14A6">
        <w:rPr>
          <w:color w:val="auto"/>
          <w:sz w:val="22"/>
          <w:szCs w:val="22"/>
        </w:rPr>
        <w:t>udu</w:t>
      </w:r>
      <w:r w:rsidRPr="00AC14A6">
        <w:rPr>
          <w:color w:val="auto"/>
          <w:sz w:val="22"/>
          <w:szCs w:val="22"/>
        </w:rPr>
        <w:t xml:space="preserve">cherry </w:t>
      </w:r>
      <w:r w:rsidR="005C7F77" w:rsidRPr="00AC14A6">
        <w:rPr>
          <w:color w:val="auto"/>
          <w:sz w:val="22"/>
          <w:szCs w:val="22"/>
        </w:rPr>
        <w:t xml:space="preserve">-605 </w:t>
      </w:r>
      <w:r w:rsidR="0073281B" w:rsidRPr="00AC14A6">
        <w:rPr>
          <w:color w:val="auto"/>
          <w:sz w:val="22"/>
          <w:szCs w:val="22"/>
        </w:rPr>
        <w:t>501</w:t>
      </w:r>
      <w:r w:rsidR="00AB519D" w:rsidRPr="00AC14A6">
        <w:rPr>
          <w:color w:val="auto"/>
          <w:sz w:val="22"/>
          <w:szCs w:val="22"/>
        </w:rPr>
        <w:t xml:space="preserve">        </w:t>
      </w:r>
    </w:p>
    <w:p w14:paraId="6F90162C" w14:textId="687656CE" w:rsidR="00441B49" w:rsidRPr="00AC14A6" w:rsidRDefault="00EA3E04" w:rsidP="004D64A8">
      <w:pPr>
        <w:pStyle w:val="Heading4"/>
        <w:rPr>
          <w:b/>
          <w:bCs/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P</w:t>
      </w:r>
      <w:r w:rsidR="00AB519D" w:rsidRPr="00AC14A6">
        <w:rPr>
          <w:color w:val="auto"/>
          <w:sz w:val="22"/>
          <w:szCs w:val="22"/>
        </w:rPr>
        <w:t>ercentage</w:t>
      </w:r>
      <w:r w:rsidRPr="00AC14A6">
        <w:rPr>
          <w:color w:val="auto"/>
          <w:sz w:val="22"/>
          <w:szCs w:val="22"/>
        </w:rPr>
        <w:t>:</w:t>
      </w:r>
      <w:r w:rsidR="0095760C" w:rsidRPr="00AC14A6">
        <w:rPr>
          <w:color w:val="auto"/>
          <w:sz w:val="22"/>
          <w:szCs w:val="22"/>
        </w:rPr>
        <w:t xml:space="preserve"> </w:t>
      </w:r>
      <w:r w:rsidR="0095760C" w:rsidRPr="00AC14A6">
        <w:rPr>
          <w:b/>
          <w:bCs/>
          <w:color w:val="auto"/>
          <w:sz w:val="22"/>
          <w:szCs w:val="22"/>
        </w:rPr>
        <w:t>84%</w:t>
      </w:r>
    </w:p>
    <w:p w14:paraId="1C20B8A0" w14:textId="1FECC0C8" w:rsidR="007F1D0B" w:rsidRPr="00AC14A6" w:rsidRDefault="00EA3E04" w:rsidP="004D64A8">
      <w:pPr>
        <w:pStyle w:val="ListBullet"/>
        <w:numPr>
          <w:ilvl w:val="0"/>
          <w:numId w:val="0"/>
        </w:numPr>
        <w:rPr>
          <w:color w:val="auto"/>
        </w:rPr>
      </w:pPr>
      <w:r w:rsidRPr="00AC14A6">
        <w:rPr>
          <w:b/>
          <w:bCs/>
          <w:color w:val="auto"/>
          <w:sz w:val="24"/>
        </w:rPr>
        <w:t>HSC</w:t>
      </w:r>
      <w:r w:rsidR="00A775B5" w:rsidRPr="00AC14A6">
        <w:rPr>
          <w:b/>
          <w:bCs/>
          <w:color w:val="auto"/>
          <w:sz w:val="24"/>
        </w:rPr>
        <w:t xml:space="preserve">                                                                                                                           </w:t>
      </w:r>
      <w:r w:rsidR="00A775B5" w:rsidRPr="00AC14A6">
        <w:rPr>
          <w:color w:val="auto"/>
        </w:rPr>
        <w:t>2019-2021</w:t>
      </w:r>
    </w:p>
    <w:p w14:paraId="5827AC77" w14:textId="771A1666" w:rsidR="00EA3E04" w:rsidRPr="00AC14A6" w:rsidRDefault="00D53BE3" w:rsidP="004D64A8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proofErr w:type="spellStart"/>
      <w:r w:rsidRPr="00AC14A6">
        <w:rPr>
          <w:color w:val="auto"/>
          <w:sz w:val="22"/>
          <w:szCs w:val="22"/>
        </w:rPr>
        <w:t>Subramaniya</w:t>
      </w:r>
      <w:proofErr w:type="spellEnd"/>
      <w:r w:rsidRPr="00AC14A6">
        <w:rPr>
          <w:color w:val="auto"/>
          <w:sz w:val="22"/>
          <w:szCs w:val="22"/>
        </w:rPr>
        <w:t xml:space="preserve"> Bharathi </w:t>
      </w:r>
      <w:proofErr w:type="spellStart"/>
      <w:proofErr w:type="gramStart"/>
      <w:r w:rsidRPr="00AC14A6">
        <w:rPr>
          <w:color w:val="auto"/>
          <w:sz w:val="22"/>
          <w:szCs w:val="22"/>
        </w:rPr>
        <w:t>Hr.Sec.School</w:t>
      </w:r>
      <w:proofErr w:type="spellEnd"/>
      <w:proofErr w:type="gramEnd"/>
      <w:r w:rsidRPr="00AC14A6">
        <w:rPr>
          <w:color w:val="auto"/>
          <w:sz w:val="22"/>
          <w:szCs w:val="22"/>
        </w:rPr>
        <w:t xml:space="preserve"> , </w:t>
      </w:r>
      <w:proofErr w:type="spellStart"/>
      <w:r w:rsidRPr="00AC14A6">
        <w:rPr>
          <w:color w:val="auto"/>
          <w:sz w:val="22"/>
          <w:szCs w:val="22"/>
        </w:rPr>
        <w:t>Thirukkanur</w:t>
      </w:r>
      <w:proofErr w:type="spellEnd"/>
      <w:r w:rsidRPr="00AC14A6">
        <w:rPr>
          <w:color w:val="auto"/>
          <w:sz w:val="22"/>
          <w:szCs w:val="22"/>
        </w:rPr>
        <w:t>, P</w:t>
      </w:r>
      <w:r w:rsidR="005C7F77" w:rsidRPr="00AC14A6">
        <w:rPr>
          <w:color w:val="auto"/>
          <w:sz w:val="22"/>
          <w:szCs w:val="22"/>
        </w:rPr>
        <w:t>udu</w:t>
      </w:r>
      <w:r w:rsidRPr="00AC14A6">
        <w:rPr>
          <w:color w:val="auto"/>
          <w:sz w:val="22"/>
          <w:szCs w:val="22"/>
        </w:rPr>
        <w:t>cherry</w:t>
      </w:r>
      <w:r w:rsidR="00B00608" w:rsidRPr="00AC14A6">
        <w:rPr>
          <w:color w:val="auto"/>
          <w:sz w:val="22"/>
          <w:szCs w:val="22"/>
        </w:rPr>
        <w:t xml:space="preserve">-605 </w:t>
      </w:r>
      <w:r w:rsidR="0073281B" w:rsidRPr="00AC14A6">
        <w:rPr>
          <w:color w:val="auto"/>
          <w:sz w:val="22"/>
          <w:szCs w:val="22"/>
        </w:rPr>
        <w:t>501</w:t>
      </w:r>
      <w:r w:rsidRPr="00AC14A6">
        <w:rPr>
          <w:color w:val="auto"/>
          <w:sz w:val="22"/>
          <w:szCs w:val="22"/>
        </w:rPr>
        <w:t xml:space="preserve"> </w:t>
      </w:r>
      <w:r w:rsidR="00EA3E04" w:rsidRPr="00AC14A6">
        <w:rPr>
          <w:color w:val="auto"/>
          <w:sz w:val="22"/>
          <w:szCs w:val="22"/>
        </w:rPr>
        <w:t xml:space="preserve">               </w:t>
      </w:r>
    </w:p>
    <w:p w14:paraId="76CA8898" w14:textId="2BBA9764" w:rsidR="00E06738" w:rsidRPr="006F0E97" w:rsidRDefault="00EA3E04" w:rsidP="004D64A8">
      <w:pPr>
        <w:pStyle w:val="ListBullet"/>
        <w:numPr>
          <w:ilvl w:val="0"/>
          <w:numId w:val="0"/>
        </w:numPr>
        <w:spacing w:line="360" w:lineRule="auto"/>
        <w:rPr>
          <w:b/>
          <w:bCs/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 xml:space="preserve">Percentage: </w:t>
      </w:r>
      <w:r w:rsidR="00D53BE3" w:rsidRPr="00AC14A6">
        <w:rPr>
          <w:b/>
          <w:bCs/>
          <w:color w:val="auto"/>
          <w:sz w:val="22"/>
          <w:szCs w:val="22"/>
        </w:rPr>
        <w:t>89.29%</w:t>
      </w:r>
    </w:p>
    <w:p w14:paraId="75CD261F" w14:textId="49CEBE85" w:rsidR="00E06738" w:rsidRPr="00AC14A6" w:rsidRDefault="00E06738" w:rsidP="004D64A8">
      <w:pPr>
        <w:pStyle w:val="Heading2"/>
        <w:spacing w:line="360" w:lineRule="auto"/>
        <w:rPr>
          <w:color w:val="auto"/>
        </w:rPr>
      </w:pPr>
      <w:r w:rsidRPr="00AC14A6">
        <w:rPr>
          <w:color w:val="auto"/>
        </w:rPr>
        <w:t xml:space="preserve">Projects </w:t>
      </w:r>
    </w:p>
    <w:p w14:paraId="6BCFD7B1" w14:textId="77777777" w:rsidR="00094721" w:rsidRPr="00AC14A6" w:rsidRDefault="00E06738" w:rsidP="00BD2D5E">
      <w:pPr>
        <w:pStyle w:val="ListBullet"/>
        <w:numPr>
          <w:ilvl w:val="0"/>
          <w:numId w:val="0"/>
        </w:numPr>
        <w:rPr>
          <w:b/>
          <w:bCs/>
          <w:color w:val="auto"/>
          <w:sz w:val="22"/>
          <w:szCs w:val="22"/>
        </w:rPr>
      </w:pPr>
      <w:r w:rsidRPr="00AC14A6">
        <w:rPr>
          <w:b/>
          <w:bCs/>
          <w:color w:val="auto"/>
          <w:sz w:val="22"/>
          <w:szCs w:val="22"/>
        </w:rPr>
        <w:t xml:space="preserve">Revolutionary Wealth Management </w:t>
      </w:r>
    </w:p>
    <w:p w14:paraId="0453C974" w14:textId="77777777" w:rsidR="00991676" w:rsidRDefault="00703576" w:rsidP="00D84DF6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Implemented a blockchain-based platform for startups, enabling secure, transparent recording of investments and donations</w:t>
      </w:r>
      <w:r w:rsidR="00CD1945" w:rsidRPr="00AC14A6">
        <w:rPr>
          <w:color w:val="auto"/>
          <w:sz w:val="22"/>
          <w:szCs w:val="22"/>
        </w:rPr>
        <w:t>.</w:t>
      </w:r>
      <w:r w:rsidR="00374EB2" w:rsidRPr="00AC14A6">
        <w:rPr>
          <w:color w:val="auto"/>
          <w:sz w:val="22"/>
          <w:szCs w:val="22"/>
        </w:rPr>
        <w:t xml:space="preserve"> </w:t>
      </w:r>
    </w:p>
    <w:p w14:paraId="5B7F8059" w14:textId="07259E1E" w:rsidR="00C14C3A" w:rsidRPr="00AC14A6" w:rsidRDefault="00C14C3A" w:rsidP="004D64A8">
      <w:pPr>
        <w:pStyle w:val="ListBullet"/>
        <w:numPr>
          <w:ilvl w:val="0"/>
          <w:numId w:val="12"/>
        </w:numPr>
        <w:spacing w:line="360" w:lineRule="auto"/>
        <w:jc w:val="left"/>
        <w:rPr>
          <w:color w:val="auto"/>
          <w:sz w:val="22"/>
          <w:szCs w:val="22"/>
          <w:lang w:val="en-IN"/>
        </w:rPr>
      </w:pPr>
      <w:r w:rsidRPr="00C14C3A">
        <w:rPr>
          <w:b/>
          <w:bCs/>
          <w:color w:val="auto"/>
          <w:sz w:val="22"/>
          <w:szCs w:val="22"/>
        </w:rPr>
        <w:t>Tech Stack:</w:t>
      </w:r>
      <w:r w:rsidR="004D64A8">
        <w:rPr>
          <w:color w:val="auto"/>
          <w:sz w:val="22"/>
          <w:szCs w:val="22"/>
        </w:rPr>
        <w:t xml:space="preserve"> </w:t>
      </w:r>
      <w:r w:rsidRPr="00C14C3A">
        <w:rPr>
          <w:color w:val="auto"/>
          <w:sz w:val="22"/>
          <w:szCs w:val="22"/>
        </w:rPr>
        <w:t>Python (3.7+), HTML, CSS, JavaScript, SQLite</w:t>
      </w:r>
    </w:p>
    <w:p w14:paraId="27A6A3AD" w14:textId="3EE1EE54" w:rsidR="00C14C3A" w:rsidRPr="00C14C3A" w:rsidRDefault="00C14C3A" w:rsidP="004D64A8">
      <w:pPr>
        <w:pStyle w:val="ListBullet"/>
        <w:numPr>
          <w:ilvl w:val="0"/>
          <w:numId w:val="0"/>
        </w:numPr>
        <w:rPr>
          <w:color w:val="auto"/>
          <w:sz w:val="22"/>
          <w:szCs w:val="22"/>
          <w:lang w:val="en-IN"/>
        </w:rPr>
      </w:pPr>
      <w:r w:rsidRPr="00C14C3A">
        <w:rPr>
          <w:b/>
          <w:bCs/>
          <w:color w:val="auto"/>
          <w:sz w:val="22"/>
          <w:szCs w:val="22"/>
        </w:rPr>
        <w:t>Disaster Relief Management System (DRMS)</w:t>
      </w:r>
    </w:p>
    <w:p w14:paraId="3E921FC3" w14:textId="024F7D03" w:rsidR="00C14C3A" w:rsidRDefault="00C14C3A" w:rsidP="004D64A8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C14C3A">
        <w:rPr>
          <w:color w:val="auto"/>
          <w:sz w:val="22"/>
          <w:szCs w:val="22"/>
        </w:rPr>
        <w:t>Developed a web-based where users submit GPS-enabled SOS alerts, volunteers view interactive Leaflet maps to acknowledge tasks and request resources, and admins assign and manage operations through real-time dashboards.</w:t>
      </w:r>
    </w:p>
    <w:p w14:paraId="0EF8623C" w14:textId="794B531C" w:rsidR="004D64A8" w:rsidRPr="004D64A8" w:rsidRDefault="00C14C3A" w:rsidP="004D64A8">
      <w:pPr>
        <w:pStyle w:val="ListBullet"/>
        <w:numPr>
          <w:ilvl w:val="0"/>
          <w:numId w:val="12"/>
        </w:numPr>
        <w:jc w:val="left"/>
        <w:rPr>
          <w:color w:val="auto"/>
          <w:sz w:val="22"/>
          <w:szCs w:val="22"/>
        </w:rPr>
      </w:pPr>
      <w:r w:rsidRPr="00C14C3A">
        <w:rPr>
          <w:b/>
          <w:bCs/>
          <w:color w:val="auto"/>
          <w:sz w:val="22"/>
          <w:szCs w:val="22"/>
        </w:rPr>
        <w:t>Tech</w:t>
      </w:r>
      <w:r>
        <w:rPr>
          <w:b/>
          <w:bCs/>
          <w:color w:val="auto"/>
          <w:sz w:val="22"/>
          <w:szCs w:val="22"/>
        </w:rPr>
        <w:t xml:space="preserve"> </w:t>
      </w:r>
      <w:r w:rsidRPr="00C14C3A">
        <w:rPr>
          <w:b/>
          <w:bCs/>
          <w:color w:val="auto"/>
          <w:sz w:val="22"/>
          <w:szCs w:val="22"/>
        </w:rPr>
        <w:t>Stack:</w:t>
      </w:r>
      <w:r w:rsidR="004D64A8">
        <w:rPr>
          <w:b/>
          <w:bCs/>
          <w:color w:val="auto"/>
          <w:sz w:val="22"/>
          <w:szCs w:val="22"/>
        </w:rPr>
        <w:t xml:space="preserve"> </w:t>
      </w:r>
      <w:r w:rsidRPr="00C14C3A">
        <w:rPr>
          <w:color w:val="auto"/>
          <w:sz w:val="22"/>
          <w:szCs w:val="22"/>
        </w:rPr>
        <w:t xml:space="preserve">HTML, CSS, JavaScript, Bootstrap, Python, SQLite, Leaflet Maps, </w:t>
      </w:r>
      <w:r w:rsidRPr="004D64A8">
        <w:rPr>
          <w:color w:val="auto"/>
          <w:sz w:val="22"/>
          <w:szCs w:val="22"/>
        </w:rPr>
        <w:t>AI (Random Forest)</w:t>
      </w:r>
      <w:r w:rsidR="004D64A8" w:rsidRPr="004D64A8">
        <w:rPr>
          <w:color w:val="auto"/>
          <w:sz w:val="22"/>
          <w:szCs w:val="22"/>
          <w:lang w:val="en-IN"/>
        </w:rPr>
        <w:t xml:space="preserve">    </w:t>
      </w:r>
    </w:p>
    <w:p w14:paraId="0C59223A" w14:textId="6653FD06" w:rsidR="00975A4E" w:rsidRPr="00AC14A6" w:rsidRDefault="00975A4E" w:rsidP="004D64A8">
      <w:pPr>
        <w:pStyle w:val="Heading2"/>
        <w:spacing w:before="240"/>
        <w:rPr>
          <w:color w:val="auto"/>
        </w:rPr>
      </w:pPr>
      <w:r w:rsidRPr="00AC14A6">
        <w:rPr>
          <w:color w:val="auto"/>
        </w:rPr>
        <w:t xml:space="preserve">extra activities  </w:t>
      </w:r>
    </w:p>
    <w:p w14:paraId="7D967DD0" w14:textId="77777777" w:rsidR="00975A4E" w:rsidRPr="00AC14A6" w:rsidRDefault="00975A4E" w:rsidP="00BD2D5E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 xml:space="preserve">Completed type writing - Junior [English] </w:t>
      </w:r>
    </w:p>
    <w:p w14:paraId="0330DC20" w14:textId="3964E816" w:rsidR="00975A4E" w:rsidRPr="00AC14A6" w:rsidRDefault="00975A4E" w:rsidP="00BD2D5E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 xml:space="preserve">Organized </w:t>
      </w:r>
      <w:r w:rsidR="00406308">
        <w:rPr>
          <w:color w:val="auto"/>
          <w:sz w:val="22"/>
          <w:szCs w:val="22"/>
        </w:rPr>
        <w:t>a</w:t>
      </w:r>
      <w:r w:rsidRPr="00AC14A6">
        <w:rPr>
          <w:color w:val="auto"/>
          <w:sz w:val="22"/>
          <w:szCs w:val="22"/>
        </w:rPr>
        <w:t>n Technical Event "</w:t>
      </w:r>
      <w:proofErr w:type="spellStart"/>
      <w:r w:rsidRPr="00AC14A6">
        <w:rPr>
          <w:color w:val="auto"/>
          <w:sz w:val="22"/>
          <w:szCs w:val="22"/>
        </w:rPr>
        <w:t>Technophilia</w:t>
      </w:r>
      <w:proofErr w:type="spellEnd"/>
      <w:r w:rsidRPr="00AC14A6">
        <w:rPr>
          <w:color w:val="auto"/>
          <w:sz w:val="22"/>
          <w:szCs w:val="22"/>
        </w:rPr>
        <w:t xml:space="preserve">" at AASC. </w:t>
      </w:r>
    </w:p>
    <w:p w14:paraId="6F0A4E10" w14:textId="6630B66A" w:rsidR="00D32119" w:rsidRPr="00AC14A6" w:rsidRDefault="00975A4E" w:rsidP="006F0E97">
      <w:pPr>
        <w:pStyle w:val="ListBullet"/>
        <w:numPr>
          <w:ilvl w:val="0"/>
          <w:numId w:val="0"/>
        </w:numPr>
        <w:spacing w:line="360" w:lineRule="auto"/>
        <w:rPr>
          <w:color w:val="auto"/>
          <w:sz w:val="22"/>
          <w:szCs w:val="22"/>
        </w:rPr>
      </w:pPr>
      <w:r w:rsidRPr="00AC14A6">
        <w:rPr>
          <w:color w:val="auto"/>
          <w:sz w:val="22"/>
          <w:szCs w:val="22"/>
        </w:rPr>
        <w:t>Co-authored Two Po</w:t>
      </w:r>
      <w:r w:rsidR="00624782" w:rsidRPr="00AC14A6">
        <w:rPr>
          <w:color w:val="auto"/>
          <w:sz w:val="22"/>
          <w:szCs w:val="22"/>
        </w:rPr>
        <w:t>ems</w:t>
      </w:r>
      <w:r w:rsidR="00406308">
        <w:rPr>
          <w:color w:val="auto"/>
          <w:sz w:val="22"/>
          <w:szCs w:val="22"/>
        </w:rPr>
        <w:t xml:space="preserve"> </w:t>
      </w:r>
      <w:r w:rsidR="00150A15" w:rsidRPr="00AC14A6">
        <w:rPr>
          <w:color w:val="auto"/>
          <w:sz w:val="22"/>
          <w:szCs w:val="22"/>
        </w:rPr>
        <w:t>(</w:t>
      </w:r>
      <w:proofErr w:type="spellStart"/>
      <w:r w:rsidR="00D87FCF" w:rsidRPr="00AC14A6">
        <w:rPr>
          <w:color w:val="auto"/>
          <w:sz w:val="22"/>
          <w:szCs w:val="22"/>
        </w:rPr>
        <w:t>Nappily</w:t>
      </w:r>
      <w:proofErr w:type="spellEnd"/>
      <w:r w:rsidR="00D87FCF" w:rsidRPr="00AC14A6">
        <w:rPr>
          <w:color w:val="auto"/>
          <w:sz w:val="22"/>
          <w:szCs w:val="22"/>
        </w:rPr>
        <w:t xml:space="preserve"> Ever After and </w:t>
      </w:r>
      <w:r w:rsidR="00E407A6" w:rsidRPr="00AC14A6">
        <w:rPr>
          <w:color w:val="auto"/>
          <w:sz w:val="22"/>
          <w:szCs w:val="22"/>
        </w:rPr>
        <w:t>Time)</w:t>
      </w:r>
    </w:p>
    <w:p w14:paraId="5CDFF8FD" w14:textId="77777777" w:rsidR="00B87B8E" w:rsidRPr="00AC14A6" w:rsidRDefault="00B87B8E" w:rsidP="00BD2D5E">
      <w:pPr>
        <w:pStyle w:val="ListBullet"/>
        <w:numPr>
          <w:ilvl w:val="0"/>
          <w:numId w:val="0"/>
        </w:numPr>
        <w:rPr>
          <w:color w:val="auto"/>
          <w:sz w:val="28"/>
          <w:szCs w:val="28"/>
        </w:rPr>
      </w:pPr>
      <w:r w:rsidRPr="00AC14A6">
        <w:rPr>
          <w:b/>
          <w:bCs/>
          <w:color w:val="auto"/>
          <w:sz w:val="28"/>
          <w:szCs w:val="28"/>
        </w:rPr>
        <w:t>INTERNSHIP</w:t>
      </w:r>
      <w:r w:rsidR="00D32119" w:rsidRPr="00AC14A6">
        <w:rPr>
          <w:color w:val="auto"/>
          <w:sz w:val="28"/>
          <w:szCs w:val="28"/>
        </w:rPr>
        <w:t xml:space="preserve"> </w:t>
      </w:r>
    </w:p>
    <w:p w14:paraId="21B4CBDD" w14:textId="6A2C55A1" w:rsidR="00E407A6" w:rsidRPr="00AC14A6" w:rsidRDefault="00D32119" w:rsidP="00BD2D5E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AC14A6">
        <w:rPr>
          <w:b/>
          <w:bCs/>
          <w:color w:val="auto"/>
          <w:sz w:val="22"/>
          <w:szCs w:val="22"/>
        </w:rPr>
        <w:t xml:space="preserve">"Askan Technology </w:t>
      </w:r>
      <w:proofErr w:type="spellStart"/>
      <w:r w:rsidRPr="00AC14A6">
        <w:rPr>
          <w:b/>
          <w:bCs/>
          <w:color w:val="auto"/>
          <w:sz w:val="22"/>
          <w:szCs w:val="22"/>
        </w:rPr>
        <w:t>Pvt.Limited</w:t>
      </w:r>
      <w:proofErr w:type="spellEnd"/>
      <w:r w:rsidRPr="00AC14A6">
        <w:rPr>
          <w:b/>
          <w:bCs/>
          <w:color w:val="auto"/>
          <w:sz w:val="22"/>
          <w:szCs w:val="22"/>
        </w:rPr>
        <w:t>"</w:t>
      </w:r>
      <w:r w:rsidRPr="00AC14A6">
        <w:rPr>
          <w:color w:val="auto"/>
          <w:sz w:val="22"/>
          <w:szCs w:val="22"/>
        </w:rPr>
        <w:t xml:space="preserve"> On Web Development. </w:t>
      </w:r>
    </w:p>
    <w:p w14:paraId="5AD2ED09" w14:textId="37E8DA28" w:rsidR="00357B38" w:rsidRPr="00AC14A6" w:rsidRDefault="00D32119" w:rsidP="00BD2D5E">
      <w:pPr>
        <w:pStyle w:val="ListBullet"/>
        <w:numPr>
          <w:ilvl w:val="0"/>
          <w:numId w:val="0"/>
        </w:numPr>
        <w:rPr>
          <w:color w:val="auto"/>
          <w:sz w:val="22"/>
          <w:szCs w:val="22"/>
        </w:rPr>
      </w:pPr>
      <w:r w:rsidRPr="00AC14A6">
        <w:rPr>
          <w:b/>
          <w:bCs/>
          <w:color w:val="auto"/>
          <w:sz w:val="22"/>
          <w:szCs w:val="22"/>
        </w:rPr>
        <w:t>"</w:t>
      </w:r>
      <w:proofErr w:type="spellStart"/>
      <w:r w:rsidRPr="00AC14A6">
        <w:rPr>
          <w:b/>
          <w:bCs/>
          <w:color w:val="auto"/>
          <w:sz w:val="22"/>
          <w:szCs w:val="22"/>
        </w:rPr>
        <w:t>Syscrop</w:t>
      </w:r>
      <w:proofErr w:type="spellEnd"/>
      <w:r w:rsidRPr="00AC14A6">
        <w:rPr>
          <w:b/>
          <w:bCs/>
          <w:color w:val="auto"/>
          <w:sz w:val="22"/>
          <w:szCs w:val="22"/>
        </w:rPr>
        <w:t xml:space="preserve"> Technology Pvt Limited"</w:t>
      </w:r>
      <w:r w:rsidR="006F0E97">
        <w:rPr>
          <w:b/>
          <w:bCs/>
          <w:color w:val="auto"/>
          <w:sz w:val="22"/>
          <w:szCs w:val="22"/>
        </w:rPr>
        <w:t xml:space="preserve"> </w:t>
      </w:r>
      <w:r w:rsidRPr="00AC14A6">
        <w:rPr>
          <w:color w:val="auto"/>
          <w:sz w:val="22"/>
          <w:szCs w:val="22"/>
        </w:rPr>
        <w:t>On Search Engine Optimization.</w:t>
      </w:r>
    </w:p>
    <w:sectPr w:rsidR="00357B38" w:rsidRPr="00AC14A6" w:rsidSect="008A639F">
      <w:pgSz w:w="12240" w:h="15840" w:code="1"/>
      <w:pgMar w:top="720" w:right="720" w:bottom="720" w:left="39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58A5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36EF1"/>
    <w:multiLevelType w:val="hybridMultilevel"/>
    <w:tmpl w:val="A56A7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40EA3"/>
    <w:multiLevelType w:val="hybridMultilevel"/>
    <w:tmpl w:val="623C2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077159"/>
    <w:multiLevelType w:val="hybridMultilevel"/>
    <w:tmpl w:val="5CA6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330EE"/>
    <w:multiLevelType w:val="hybridMultilevel"/>
    <w:tmpl w:val="9DAA2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147C6"/>
    <w:multiLevelType w:val="hybridMultilevel"/>
    <w:tmpl w:val="FA009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047CE"/>
    <w:multiLevelType w:val="hybridMultilevel"/>
    <w:tmpl w:val="DD861548"/>
    <w:lvl w:ilvl="0" w:tplc="F042B2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040C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DC62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4C6B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4E6C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48A99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8EE1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46AF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6AD5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F698A"/>
    <w:multiLevelType w:val="hybridMultilevel"/>
    <w:tmpl w:val="4B768696"/>
    <w:lvl w:ilvl="0" w:tplc="51D4AD4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F547B"/>
    <w:multiLevelType w:val="hybridMultilevel"/>
    <w:tmpl w:val="5F48A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18592">
    <w:abstractNumId w:val="4"/>
  </w:num>
  <w:num w:numId="2" w16cid:durableId="1641156415">
    <w:abstractNumId w:val="1"/>
  </w:num>
  <w:num w:numId="3" w16cid:durableId="1355763845">
    <w:abstractNumId w:val="8"/>
  </w:num>
  <w:num w:numId="4" w16cid:durableId="1841894407">
    <w:abstractNumId w:val="0"/>
  </w:num>
  <w:num w:numId="5" w16cid:durableId="807750189">
    <w:abstractNumId w:val="10"/>
  </w:num>
  <w:num w:numId="6" w16cid:durableId="1708943698">
    <w:abstractNumId w:val="3"/>
  </w:num>
  <w:num w:numId="7" w16cid:durableId="1679115820">
    <w:abstractNumId w:val="5"/>
  </w:num>
  <w:num w:numId="8" w16cid:durableId="1790123601">
    <w:abstractNumId w:val="2"/>
  </w:num>
  <w:num w:numId="9" w16cid:durableId="528379281">
    <w:abstractNumId w:val="9"/>
  </w:num>
  <w:num w:numId="10" w16cid:durableId="694573385">
    <w:abstractNumId w:val="11"/>
  </w:num>
  <w:num w:numId="11" w16cid:durableId="115224720">
    <w:abstractNumId w:val="6"/>
  </w:num>
  <w:num w:numId="12" w16cid:durableId="1033265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71"/>
    <w:rsid w:val="00002208"/>
    <w:rsid w:val="00003690"/>
    <w:rsid w:val="000108BB"/>
    <w:rsid w:val="000137FD"/>
    <w:rsid w:val="00033A17"/>
    <w:rsid w:val="00036F36"/>
    <w:rsid w:val="00043F8F"/>
    <w:rsid w:val="0004420E"/>
    <w:rsid w:val="00044876"/>
    <w:rsid w:val="0004548C"/>
    <w:rsid w:val="00053B39"/>
    <w:rsid w:val="00061B0D"/>
    <w:rsid w:val="00094721"/>
    <w:rsid w:val="00094E49"/>
    <w:rsid w:val="000A3138"/>
    <w:rsid w:val="000B64BB"/>
    <w:rsid w:val="00100DD3"/>
    <w:rsid w:val="00117AB9"/>
    <w:rsid w:val="00120713"/>
    <w:rsid w:val="00137ADE"/>
    <w:rsid w:val="00142E3D"/>
    <w:rsid w:val="00150A15"/>
    <w:rsid w:val="00166CEC"/>
    <w:rsid w:val="001700E7"/>
    <w:rsid w:val="00173279"/>
    <w:rsid w:val="00173FEB"/>
    <w:rsid w:val="00180C25"/>
    <w:rsid w:val="001815DA"/>
    <w:rsid w:val="00184A78"/>
    <w:rsid w:val="001E7B60"/>
    <w:rsid w:val="001F3C1A"/>
    <w:rsid w:val="002036E7"/>
    <w:rsid w:val="00222939"/>
    <w:rsid w:val="0022523E"/>
    <w:rsid w:val="00231ACB"/>
    <w:rsid w:val="00236398"/>
    <w:rsid w:val="00252FAC"/>
    <w:rsid w:val="00257458"/>
    <w:rsid w:val="00260390"/>
    <w:rsid w:val="0026329D"/>
    <w:rsid w:val="00274DE0"/>
    <w:rsid w:val="00280E1F"/>
    <w:rsid w:val="002A34C1"/>
    <w:rsid w:val="002C2493"/>
    <w:rsid w:val="002D511A"/>
    <w:rsid w:val="002E3BEF"/>
    <w:rsid w:val="0030022A"/>
    <w:rsid w:val="003145B5"/>
    <w:rsid w:val="0031486B"/>
    <w:rsid w:val="00352B92"/>
    <w:rsid w:val="00357B38"/>
    <w:rsid w:val="00374EB2"/>
    <w:rsid w:val="003761CE"/>
    <w:rsid w:val="00387A4F"/>
    <w:rsid w:val="003A49E4"/>
    <w:rsid w:val="003A51FA"/>
    <w:rsid w:val="003B312A"/>
    <w:rsid w:val="003B5A6B"/>
    <w:rsid w:val="003C3799"/>
    <w:rsid w:val="003C51C1"/>
    <w:rsid w:val="003D2673"/>
    <w:rsid w:val="003E0C37"/>
    <w:rsid w:val="003E234B"/>
    <w:rsid w:val="003F59BC"/>
    <w:rsid w:val="00406308"/>
    <w:rsid w:val="0041355E"/>
    <w:rsid w:val="00437BA0"/>
    <w:rsid w:val="00441B49"/>
    <w:rsid w:val="00452E29"/>
    <w:rsid w:val="00461628"/>
    <w:rsid w:val="004633BA"/>
    <w:rsid w:val="004642C4"/>
    <w:rsid w:val="00473080"/>
    <w:rsid w:val="00483B99"/>
    <w:rsid w:val="00484153"/>
    <w:rsid w:val="00497DD0"/>
    <w:rsid w:val="004A15A3"/>
    <w:rsid w:val="004A1821"/>
    <w:rsid w:val="004B79F8"/>
    <w:rsid w:val="004C3B2F"/>
    <w:rsid w:val="004D027A"/>
    <w:rsid w:val="004D64A8"/>
    <w:rsid w:val="004D6A4E"/>
    <w:rsid w:val="005176EF"/>
    <w:rsid w:val="005361AB"/>
    <w:rsid w:val="005572B5"/>
    <w:rsid w:val="00565A28"/>
    <w:rsid w:val="00577FCB"/>
    <w:rsid w:val="005933EA"/>
    <w:rsid w:val="005A3BF8"/>
    <w:rsid w:val="005B2BBC"/>
    <w:rsid w:val="005B7CB3"/>
    <w:rsid w:val="005C7F77"/>
    <w:rsid w:val="005D6738"/>
    <w:rsid w:val="005E026C"/>
    <w:rsid w:val="005E2373"/>
    <w:rsid w:val="005F0878"/>
    <w:rsid w:val="005F2437"/>
    <w:rsid w:val="005F55DA"/>
    <w:rsid w:val="00624782"/>
    <w:rsid w:val="00655EDD"/>
    <w:rsid w:val="00665AD8"/>
    <w:rsid w:val="00666962"/>
    <w:rsid w:val="00673240"/>
    <w:rsid w:val="00683BF0"/>
    <w:rsid w:val="006A0EAE"/>
    <w:rsid w:val="006A6D3A"/>
    <w:rsid w:val="006B4052"/>
    <w:rsid w:val="006C5F00"/>
    <w:rsid w:val="006C68E4"/>
    <w:rsid w:val="006D44AB"/>
    <w:rsid w:val="006F0E97"/>
    <w:rsid w:val="006F1ED3"/>
    <w:rsid w:val="00701063"/>
    <w:rsid w:val="00703576"/>
    <w:rsid w:val="007047C5"/>
    <w:rsid w:val="0073281B"/>
    <w:rsid w:val="00753BD2"/>
    <w:rsid w:val="0076308E"/>
    <w:rsid w:val="00771FA9"/>
    <w:rsid w:val="00787C90"/>
    <w:rsid w:val="00796A15"/>
    <w:rsid w:val="007B786E"/>
    <w:rsid w:val="007C1AAD"/>
    <w:rsid w:val="007E7C97"/>
    <w:rsid w:val="007F06FC"/>
    <w:rsid w:val="007F1D0B"/>
    <w:rsid w:val="007F6E1D"/>
    <w:rsid w:val="007F7D13"/>
    <w:rsid w:val="00805719"/>
    <w:rsid w:val="008217E2"/>
    <w:rsid w:val="00833D61"/>
    <w:rsid w:val="00862CE4"/>
    <w:rsid w:val="00864549"/>
    <w:rsid w:val="0088126A"/>
    <w:rsid w:val="00896674"/>
    <w:rsid w:val="008A3FAD"/>
    <w:rsid w:val="008A62D2"/>
    <w:rsid w:val="008A639F"/>
    <w:rsid w:val="008A72A0"/>
    <w:rsid w:val="008C57C3"/>
    <w:rsid w:val="008C70CE"/>
    <w:rsid w:val="008C735A"/>
    <w:rsid w:val="008D1B7E"/>
    <w:rsid w:val="008E148C"/>
    <w:rsid w:val="008E351A"/>
    <w:rsid w:val="008F4BC7"/>
    <w:rsid w:val="008F5ACA"/>
    <w:rsid w:val="00911B7E"/>
    <w:rsid w:val="00926078"/>
    <w:rsid w:val="00942020"/>
    <w:rsid w:val="00951F6F"/>
    <w:rsid w:val="0095760C"/>
    <w:rsid w:val="00975A4E"/>
    <w:rsid w:val="00980604"/>
    <w:rsid w:val="00990B37"/>
    <w:rsid w:val="00991676"/>
    <w:rsid w:val="009A739F"/>
    <w:rsid w:val="009B367B"/>
    <w:rsid w:val="009D1EF1"/>
    <w:rsid w:val="009D5FA5"/>
    <w:rsid w:val="00A13CD4"/>
    <w:rsid w:val="00A17617"/>
    <w:rsid w:val="00A179B1"/>
    <w:rsid w:val="00A2338C"/>
    <w:rsid w:val="00A62F4E"/>
    <w:rsid w:val="00A642EB"/>
    <w:rsid w:val="00A656A3"/>
    <w:rsid w:val="00A76F7C"/>
    <w:rsid w:val="00A775B5"/>
    <w:rsid w:val="00A85E9B"/>
    <w:rsid w:val="00AB2F8D"/>
    <w:rsid w:val="00AB519D"/>
    <w:rsid w:val="00AC0495"/>
    <w:rsid w:val="00AC14A6"/>
    <w:rsid w:val="00AC1571"/>
    <w:rsid w:val="00AD7C98"/>
    <w:rsid w:val="00AF2E5F"/>
    <w:rsid w:val="00B00608"/>
    <w:rsid w:val="00B049F7"/>
    <w:rsid w:val="00B271A5"/>
    <w:rsid w:val="00B419E4"/>
    <w:rsid w:val="00B85D4F"/>
    <w:rsid w:val="00B87B8E"/>
    <w:rsid w:val="00B9124B"/>
    <w:rsid w:val="00BA0FB2"/>
    <w:rsid w:val="00BA54A8"/>
    <w:rsid w:val="00BD1DD1"/>
    <w:rsid w:val="00BD2D5E"/>
    <w:rsid w:val="00BD5D35"/>
    <w:rsid w:val="00BF6996"/>
    <w:rsid w:val="00C01A59"/>
    <w:rsid w:val="00C04D94"/>
    <w:rsid w:val="00C14C3A"/>
    <w:rsid w:val="00C2053A"/>
    <w:rsid w:val="00C26CD4"/>
    <w:rsid w:val="00C30FA0"/>
    <w:rsid w:val="00C32CE1"/>
    <w:rsid w:val="00C33BA8"/>
    <w:rsid w:val="00C34715"/>
    <w:rsid w:val="00C35487"/>
    <w:rsid w:val="00C7612E"/>
    <w:rsid w:val="00C90575"/>
    <w:rsid w:val="00C949CF"/>
    <w:rsid w:val="00CC0A3B"/>
    <w:rsid w:val="00CD1945"/>
    <w:rsid w:val="00CD39D5"/>
    <w:rsid w:val="00CE70CD"/>
    <w:rsid w:val="00CF149B"/>
    <w:rsid w:val="00CF56D4"/>
    <w:rsid w:val="00D1498A"/>
    <w:rsid w:val="00D25AB6"/>
    <w:rsid w:val="00D32119"/>
    <w:rsid w:val="00D416D3"/>
    <w:rsid w:val="00D462DC"/>
    <w:rsid w:val="00D50CC1"/>
    <w:rsid w:val="00D53BE3"/>
    <w:rsid w:val="00D5448E"/>
    <w:rsid w:val="00D725EE"/>
    <w:rsid w:val="00D7505F"/>
    <w:rsid w:val="00D84DF6"/>
    <w:rsid w:val="00D87FCF"/>
    <w:rsid w:val="00D920AB"/>
    <w:rsid w:val="00D94993"/>
    <w:rsid w:val="00D96CB0"/>
    <w:rsid w:val="00DA6363"/>
    <w:rsid w:val="00DA74AC"/>
    <w:rsid w:val="00DB2E7E"/>
    <w:rsid w:val="00DB70EF"/>
    <w:rsid w:val="00DC27D0"/>
    <w:rsid w:val="00DE1B6C"/>
    <w:rsid w:val="00E06738"/>
    <w:rsid w:val="00E0775E"/>
    <w:rsid w:val="00E3421B"/>
    <w:rsid w:val="00E407A6"/>
    <w:rsid w:val="00E41A7B"/>
    <w:rsid w:val="00E47FE8"/>
    <w:rsid w:val="00E5725E"/>
    <w:rsid w:val="00E724A0"/>
    <w:rsid w:val="00E86B6F"/>
    <w:rsid w:val="00EA3E04"/>
    <w:rsid w:val="00ED3D34"/>
    <w:rsid w:val="00EE2E9B"/>
    <w:rsid w:val="00EF025F"/>
    <w:rsid w:val="00EF311B"/>
    <w:rsid w:val="00F03088"/>
    <w:rsid w:val="00F14244"/>
    <w:rsid w:val="00F226F8"/>
    <w:rsid w:val="00F32B60"/>
    <w:rsid w:val="00F363C6"/>
    <w:rsid w:val="00F413D3"/>
    <w:rsid w:val="00F46600"/>
    <w:rsid w:val="00F569AF"/>
    <w:rsid w:val="00F6324A"/>
    <w:rsid w:val="00F777FB"/>
    <w:rsid w:val="00F97A4C"/>
    <w:rsid w:val="00FA5EA7"/>
    <w:rsid w:val="00FC3296"/>
    <w:rsid w:val="00FE46EA"/>
    <w:rsid w:val="00FF071B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F5A9"/>
  <w15:chartTrackingRefBased/>
  <w15:docId w15:val="{91D3DDBB-3823-4926-B1DB-0DEE83EF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3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39F"/>
    <w:pPr>
      <w:outlineLvl w:val="0"/>
    </w:pPr>
    <w:rPr>
      <w:rFonts w:ascii="Open Sans" w:hAnsi="Open Sans"/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CF56D4"/>
    <w:pPr>
      <w:jc w:val="left"/>
      <w:outlineLvl w:val="1"/>
    </w:pPr>
    <w:rPr>
      <w:b/>
      <w:caps/>
      <w:color w:val="0E2841" w:themeColor="text2"/>
      <w:spacing w:val="20"/>
      <w:kern w:val="48"/>
      <w:position w:val="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2939"/>
    <w:pPr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22939"/>
    <w:pPr>
      <w:tabs>
        <w:tab w:val="right" w:pos="9360"/>
      </w:tabs>
      <w:spacing w:after="80"/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A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1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7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F1D0B"/>
    <w:pPr>
      <w:jc w:val="left"/>
    </w:pPr>
    <w:rPr>
      <w:rFonts w:asciiTheme="majorHAnsi" w:hAnsiTheme="majorHAnsi"/>
      <w:b/>
      <w:caps/>
      <w:color w:val="0E2841" w:themeColor="text2"/>
      <w:spacing w:val="6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0B"/>
    <w:rPr>
      <w:rFonts w:asciiTheme="majorHAnsi" w:hAnsiTheme="majorHAnsi" w:cs="Open Sans"/>
      <w:b/>
      <w:caps/>
      <w:color w:val="0E2841" w:themeColor="text2"/>
      <w:spacing w:val="60"/>
      <w:position w:val="8"/>
      <w:sz w:val="60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0B"/>
    <w:pPr>
      <w:jc w:val="left"/>
    </w:pPr>
    <w:rPr>
      <w:caps/>
      <w:color w:val="0E2841" w:themeColor="text2"/>
      <w:spacing w:val="40"/>
    </w:rPr>
  </w:style>
  <w:style w:type="character" w:customStyle="1" w:styleId="SubtitleChar">
    <w:name w:val="Subtitle Char"/>
    <w:basedOn w:val="DefaultParagraphFont"/>
    <w:link w:val="Subtitle"/>
    <w:uiPriority w:val="11"/>
    <w:rsid w:val="007F1D0B"/>
    <w:rPr>
      <w:rFonts w:cs="Open Sans"/>
      <w:caps/>
      <w:color w:val="0E2841" w:themeColor="text2"/>
      <w:spacing w:val="40"/>
      <w:position w:val="8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56D4"/>
    <w:rPr>
      <w:rFonts w:cs="Open Sans"/>
      <w:b/>
      <w:caps/>
      <w:color w:val="0E2841" w:themeColor="text2"/>
      <w:spacing w:val="20"/>
      <w:kern w:val="48"/>
      <w:position w:val="9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A639F"/>
    <w:rPr>
      <w:rFonts w:ascii="Open Sans" w:hAnsi="Open Sans" w:cs="Open Sans"/>
      <w:b/>
      <w:color w:val="747474" w:themeColor="background2" w:themeShade="80"/>
      <w:position w:val="8"/>
      <w:sz w:val="24"/>
      <w:szCs w:val="24"/>
    </w:rPr>
  </w:style>
  <w:style w:type="paragraph" w:customStyle="1" w:styleId="Contactinfo">
    <w:name w:val="Contact info"/>
    <w:basedOn w:val="Normal"/>
    <w:qFormat/>
    <w:rsid w:val="007F1D0B"/>
    <w:rPr>
      <w:color w:val="auto"/>
      <w:sz w:val="22"/>
    </w:rPr>
  </w:style>
  <w:style w:type="paragraph" w:customStyle="1" w:styleId="smallspace">
    <w:name w:val="small space"/>
    <w:basedOn w:val="Normal"/>
    <w:qFormat/>
    <w:rsid w:val="007F1D0B"/>
    <w:rPr>
      <w:sz w:val="8"/>
    </w:rPr>
  </w:style>
  <w:style w:type="character" w:customStyle="1" w:styleId="Heading3Char">
    <w:name w:val="Heading 3 Char"/>
    <w:basedOn w:val="DefaultParagraphFont"/>
    <w:link w:val="Heading3"/>
    <w:uiPriority w:val="9"/>
    <w:rsid w:val="00222939"/>
    <w:rPr>
      <w:rFonts w:cs="Open Sans"/>
      <w:b/>
      <w:bCs/>
      <w:i/>
      <w:iCs/>
      <w:color w:val="747474" w:themeColor="background2" w:themeShade="80"/>
      <w:position w:val="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22939"/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ListBullet">
    <w:name w:val="List Bullet"/>
    <w:basedOn w:val="Normal"/>
    <w:uiPriority w:val="99"/>
    <w:rsid w:val="00222939"/>
    <w:pPr>
      <w:numPr>
        <w:numId w:val="4"/>
      </w:numPr>
      <w:ind w:left="720"/>
      <w:contextualSpacing/>
    </w:pPr>
  </w:style>
  <w:style w:type="paragraph" w:customStyle="1" w:styleId="Sidepanelinfo">
    <w:name w:val="Side panel info"/>
    <w:basedOn w:val="Normal"/>
    <w:qFormat/>
    <w:rsid w:val="00222939"/>
    <w:rPr>
      <w:color w:val="3A3A3A" w:themeColor="background2" w:themeShade="40"/>
      <w:sz w:val="22"/>
      <w:szCs w:val="28"/>
    </w:rPr>
  </w:style>
  <w:style w:type="character" w:styleId="Emphasis">
    <w:name w:val="Emphasis"/>
    <w:basedOn w:val="DefaultParagraphFont"/>
    <w:uiPriority w:val="20"/>
    <w:qFormat/>
    <w:rsid w:val="00222939"/>
    <w:rPr>
      <w:b/>
      <w:i w:val="0"/>
      <w:iCs/>
    </w:rPr>
  </w:style>
  <w:style w:type="paragraph" w:styleId="List">
    <w:name w:val="List"/>
    <w:basedOn w:val="Normal"/>
    <w:uiPriority w:val="99"/>
    <w:rsid w:val="00222939"/>
    <w:pPr>
      <w:numPr>
        <w:numId w:val="5"/>
      </w:numPr>
      <w:spacing w:after="80"/>
      <w:ind w:left="36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sv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sivaranjani-s-3a0768335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ivaranjani8930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sivaranjani-s-3a0768335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hyperlink" Target="mailto:Sivaranjani8930@gmail.com" TargetMode="External"/><Relationship Id="rId14" Type="http://schemas.openxmlformats.org/officeDocument/2006/relationships/image" Target="media/image3.sv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r\AppData\Roaming\Microsoft\Templates\Simple%20CFO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7">
      <a:majorFont>
        <a:latin typeface="Aharoni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C8F19B-3371-4C5E-AFC2-722E19ACA5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0148B961-C38E-459F-86CA-F3EF484BA4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CED96A-D1C6-4972-9BE0-A7A8F8D26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CFO resume</Template>
  <TotalTime>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cp:lastPrinted>2025-09-19T15:43:00Z</cp:lastPrinted>
  <dcterms:created xsi:type="dcterms:W3CDTF">2025-10-29T16:32:00Z</dcterms:created>
  <dcterms:modified xsi:type="dcterms:W3CDTF">2025-10-29T16:32:00Z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